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2A19F" w14:textId="024C05EA" w:rsidR="00626EB0" w:rsidRDefault="005A0A1D">
      <w:pPr>
        <w:pStyle w:val="Title"/>
      </w:pPr>
      <w:sdt>
        <w:sdtPr>
          <w:alias w:val="Title"/>
          <w:tag w:val=""/>
          <w:id w:val="726351117"/>
          <w:placeholder>
            <w:docPart w:val="51E2285C0F37944F97111C4EE0FAC4E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FA1B48">
            <w:t xml:space="preserve">Project </w:t>
          </w:r>
          <w:r w:rsidR="006C303C">
            <w:t>4</w:t>
          </w:r>
          <w:r w:rsidR="00FA1B48">
            <w:t xml:space="preserve">: </w:t>
          </w:r>
          <w:r w:rsidR="008939E9">
            <w:t>K-Means, DBSCAN</w:t>
          </w:r>
          <w:r w:rsidR="00D179C1">
            <w:t>, and Mean Shift Clustering</w:t>
          </w:r>
        </w:sdtContent>
      </w:sdt>
    </w:p>
    <w:p w14:paraId="3CBF4966" w14:textId="2861AB07" w:rsidR="00626EB0" w:rsidRDefault="006C303C">
      <w:pPr>
        <w:pStyle w:val="Title2"/>
      </w:pPr>
      <w:r>
        <w:t xml:space="preserve">Esther Bilenkin, Rushabh Parikh, and </w:t>
      </w:r>
      <w:r w:rsidR="00FA1B48">
        <w:t>Stephanie Bravo-Heras</w:t>
      </w:r>
    </w:p>
    <w:p w14:paraId="5703D115" w14:textId="527F97E6" w:rsidR="00626EB0" w:rsidRDefault="00FA1B48" w:rsidP="00FA1B48">
      <w:pPr>
        <w:pStyle w:val="Title2"/>
      </w:pPr>
      <w:r>
        <w:t>New York Institute of Technology</w:t>
      </w:r>
      <w:r>
        <w:br w:type="page"/>
      </w:r>
    </w:p>
    <w:sdt>
      <w:sdtPr>
        <w:rPr>
          <w:rFonts w:asciiTheme="minorHAnsi" w:eastAsiaTheme="minorEastAsia" w:hAnsiTheme="minorHAnsi" w:cstheme="minorBidi"/>
          <w:kern w:val="24"/>
          <w:szCs w:val="24"/>
          <w:lang w:eastAsia="ja-JP"/>
        </w:rPr>
        <w:id w:val="-2069870525"/>
        <w:docPartObj>
          <w:docPartGallery w:val="Table of Contents"/>
          <w:docPartUnique/>
        </w:docPartObj>
      </w:sdtPr>
      <w:sdtEndPr>
        <w:rPr>
          <w:b/>
          <w:bCs/>
          <w:noProof/>
        </w:rPr>
      </w:sdtEndPr>
      <w:sdtContent>
        <w:p w14:paraId="4878F682" w14:textId="77777777" w:rsidR="00626EB0" w:rsidRDefault="005A0A1D">
          <w:pPr>
            <w:pStyle w:val="TOCHeading"/>
          </w:pPr>
          <w:r>
            <w:t>Table of Contents</w:t>
          </w:r>
        </w:p>
        <w:p w14:paraId="53F4A1F9" w14:textId="17BCE9BB" w:rsidR="00305D73" w:rsidRDefault="0085698C">
          <w:pPr>
            <w:pStyle w:val="TOC1"/>
            <w:rPr>
              <w:b w:val="0"/>
              <w:bCs w:val="0"/>
              <w:kern w:val="2"/>
              <w:lang w:eastAsia="en-US"/>
              <w14:ligatures w14:val="standardContextual"/>
            </w:rPr>
          </w:pPr>
          <w:r>
            <w:rPr>
              <w:noProof w:val="0"/>
            </w:rPr>
            <w:fldChar w:fldCharType="begin"/>
          </w:r>
          <w:r>
            <w:instrText xml:space="preserve"> TOC \o "1-3" \h \z \u </w:instrText>
          </w:r>
          <w:r>
            <w:rPr>
              <w:noProof w:val="0"/>
            </w:rPr>
            <w:fldChar w:fldCharType="separate"/>
          </w:r>
          <w:hyperlink w:anchor="_Toc185172187" w:history="1">
            <w:r w:rsidR="00305D73" w:rsidRPr="004E48C6">
              <w:rPr>
                <w:rStyle w:val="Hyperlink"/>
              </w:rPr>
              <w:t>Introduction and Objectives</w:t>
            </w:r>
            <w:r w:rsidR="00305D73">
              <w:rPr>
                <w:webHidden/>
              </w:rPr>
              <w:tab/>
            </w:r>
            <w:r w:rsidR="00305D73">
              <w:rPr>
                <w:webHidden/>
              </w:rPr>
              <w:fldChar w:fldCharType="begin"/>
            </w:r>
            <w:r w:rsidR="00305D73">
              <w:rPr>
                <w:webHidden/>
              </w:rPr>
              <w:instrText xml:space="preserve"> PAGEREF _Toc185172187 \h </w:instrText>
            </w:r>
            <w:r w:rsidR="00305D73">
              <w:rPr>
                <w:webHidden/>
              </w:rPr>
            </w:r>
            <w:r w:rsidR="00305D73">
              <w:rPr>
                <w:webHidden/>
              </w:rPr>
              <w:fldChar w:fldCharType="separate"/>
            </w:r>
            <w:r w:rsidR="00B3475E">
              <w:rPr>
                <w:webHidden/>
              </w:rPr>
              <w:t>4</w:t>
            </w:r>
            <w:r w:rsidR="00305D73">
              <w:rPr>
                <w:webHidden/>
              </w:rPr>
              <w:fldChar w:fldCharType="end"/>
            </w:r>
          </w:hyperlink>
        </w:p>
        <w:p w14:paraId="6AF6AF3D" w14:textId="4BCA651F" w:rsidR="00305D73" w:rsidRDefault="00305D73">
          <w:pPr>
            <w:pStyle w:val="TOC1"/>
            <w:rPr>
              <w:b w:val="0"/>
              <w:bCs w:val="0"/>
              <w:kern w:val="2"/>
              <w:lang w:eastAsia="en-US"/>
              <w14:ligatures w14:val="standardContextual"/>
            </w:rPr>
          </w:pPr>
          <w:hyperlink w:anchor="_Toc185172188" w:history="1">
            <w:r w:rsidRPr="004E48C6">
              <w:rPr>
                <w:rStyle w:val="Hyperlink"/>
              </w:rPr>
              <w:t>Description of Data Sets</w:t>
            </w:r>
            <w:r>
              <w:rPr>
                <w:webHidden/>
              </w:rPr>
              <w:tab/>
            </w:r>
            <w:r>
              <w:rPr>
                <w:webHidden/>
              </w:rPr>
              <w:fldChar w:fldCharType="begin"/>
            </w:r>
            <w:r>
              <w:rPr>
                <w:webHidden/>
              </w:rPr>
              <w:instrText xml:space="preserve"> PAGEREF _Toc185172188 \h </w:instrText>
            </w:r>
            <w:r>
              <w:rPr>
                <w:webHidden/>
              </w:rPr>
            </w:r>
            <w:r>
              <w:rPr>
                <w:webHidden/>
              </w:rPr>
              <w:fldChar w:fldCharType="separate"/>
            </w:r>
            <w:r w:rsidR="00B3475E">
              <w:rPr>
                <w:webHidden/>
              </w:rPr>
              <w:t>4</w:t>
            </w:r>
            <w:r>
              <w:rPr>
                <w:webHidden/>
              </w:rPr>
              <w:fldChar w:fldCharType="end"/>
            </w:r>
          </w:hyperlink>
        </w:p>
        <w:p w14:paraId="14ADA994" w14:textId="525E6B83" w:rsidR="00305D73" w:rsidRDefault="00305D73">
          <w:pPr>
            <w:pStyle w:val="TOC2"/>
            <w:tabs>
              <w:tab w:val="right" w:leader="dot" w:pos="9350"/>
            </w:tabs>
            <w:rPr>
              <w:noProof/>
              <w:kern w:val="2"/>
              <w:lang w:eastAsia="en-US"/>
              <w14:ligatures w14:val="standardContextual"/>
            </w:rPr>
          </w:pPr>
          <w:hyperlink w:anchor="_Toc185172189" w:history="1">
            <w:r w:rsidRPr="004E48C6">
              <w:rPr>
                <w:rStyle w:val="Hyperlink"/>
                <w:noProof/>
              </w:rPr>
              <w:t>Data Set 1: 2018 Central Park Squirrel Census - Squirrel Data</w:t>
            </w:r>
            <w:r>
              <w:rPr>
                <w:noProof/>
                <w:webHidden/>
              </w:rPr>
              <w:tab/>
            </w:r>
            <w:r>
              <w:rPr>
                <w:noProof/>
                <w:webHidden/>
              </w:rPr>
              <w:fldChar w:fldCharType="begin"/>
            </w:r>
            <w:r>
              <w:rPr>
                <w:noProof/>
                <w:webHidden/>
              </w:rPr>
              <w:instrText xml:space="preserve"> PAGEREF _Toc185172189 \h </w:instrText>
            </w:r>
            <w:r>
              <w:rPr>
                <w:noProof/>
                <w:webHidden/>
              </w:rPr>
            </w:r>
            <w:r>
              <w:rPr>
                <w:noProof/>
                <w:webHidden/>
              </w:rPr>
              <w:fldChar w:fldCharType="separate"/>
            </w:r>
            <w:r w:rsidR="00B3475E">
              <w:rPr>
                <w:noProof/>
                <w:webHidden/>
              </w:rPr>
              <w:t>4</w:t>
            </w:r>
            <w:r>
              <w:rPr>
                <w:noProof/>
                <w:webHidden/>
              </w:rPr>
              <w:fldChar w:fldCharType="end"/>
            </w:r>
          </w:hyperlink>
        </w:p>
        <w:p w14:paraId="654F5453" w14:textId="01FBD538" w:rsidR="00305D73" w:rsidRDefault="00305D73">
          <w:pPr>
            <w:pStyle w:val="TOC2"/>
            <w:tabs>
              <w:tab w:val="right" w:leader="dot" w:pos="9350"/>
            </w:tabs>
            <w:rPr>
              <w:noProof/>
              <w:kern w:val="2"/>
              <w:lang w:eastAsia="en-US"/>
              <w14:ligatures w14:val="standardContextual"/>
            </w:rPr>
          </w:pPr>
          <w:hyperlink w:anchor="_Toc185172190" w:history="1">
            <w:r w:rsidRPr="004E48C6">
              <w:rPr>
                <w:rStyle w:val="Hyperlink"/>
                <w:noProof/>
              </w:rPr>
              <w:t>Data Set 2: Bicycle Parking</w:t>
            </w:r>
            <w:r>
              <w:rPr>
                <w:noProof/>
                <w:webHidden/>
              </w:rPr>
              <w:tab/>
            </w:r>
            <w:r>
              <w:rPr>
                <w:noProof/>
                <w:webHidden/>
              </w:rPr>
              <w:fldChar w:fldCharType="begin"/>
            </w:r>
            <w:r>
              <w:rPr>
                <w:noProof/>
                <w:webHidden/>
              </w:rPr>
              <w:instrText xml:space="preserve"> PAGEREF _Toc185172190 \h </w:instrText>
            </w:r>
            <w:r>
              <w:rPr>
                <w:noProof/>
                <w:webHidden/>
              </w:rPr>
            </w:r>
            <w:r>
              <w:rPr>
                <w:noProof/>
                <w:webHidden/>
              </w:rPr>
              <w:fldChar w:fldCharType="separate"/>
            </w:r>
            <w:r w:rsidR="00B3475E">
              <w:rPr>
                <w:noProof/>
                <w:webHidden/>
              </w:rPr>
              <w:t>5</w:t>
            </w:r>
            <w:r>
              <w:rPr>
                <w:noProof/>
                <w:webHidden/>
              </w:rPr>
              <w:fldChar w:fldCharType="end"/>
            </w:r>
          </w:hyperlink>
        </w:p>
        <w:p w14:paraId="2F62F1E2" w14:textId="77D0B241" w:rsidR="00305D73" w:rsidRDefault="00305D73">
          <w:pPr>
            <w:pStyle w:val="TOC1"/>
            <w:rPr>
              <w:b w:val="0"/>
              <w:bCs w:val="0"/>
              <w:kern w:val="2"/>
              <w:lang w:eastAsia="en-US"/>
              <w14:ligatures w14:val="standardContextual"/>
            </w:rPr>
          </w:pPr>
          <w:hyperlink w:anchor="_Toc185172191" w:history="1">
            <w:r w:rsidRPr="004E48C6">
              <w:rPr>
                <w:rStyle w:val="Hyperlink"/>
              </w:rPr>
              <w:t>Design and Methods</w:t>
            </w:r>
            <w:r>
              <w:rPr>
                <w:webHidden/>
              </w:rPr>
              <w:tab/>
            </w:r>
            <w:r>
              <w:rPr>
                <w:webHidden/>
              </w:rPr>
              <w:fldChar w:fldCharType="begin"/>
            </w:r>
            <w:r>
              <w:rPr>
                <w:webHidden/>
              </w:rPr>
              <w:instrText xml:space="preserve"> PAGEREF _Toc185172191 \h </w:instrText>
            </w:r>
            <w:r>
              <w:rPr>
                <w:webHidden/>
              </w:rPr>
            </w:r>
            <w:r>
              <w:rPr>
                <w:webHidden/>
              </w:rPr>
              <w:fldChar w:fldCharType="separate"/>
            </w:r>
            <w:r w:rsidR="00B3475E">
              <w:rPr>
                <w:webHidden/>
              </w:rPr>
              <w:t>6</w:t>
            </w:r>
            <w:r>
              <w:rPr>
                <w:webHidden/>
              </w:rPr>
              <w:fldChar w:fldCharType="end"/>
            </w:r>
          </w:hyperlink>
        </w:p>
        <w:p w14:paraId="01E63D01" w14:textId="4777A673" w:rsidR="00305D73" w:rsidRDefault="00305D73">
          <w:pPr>
            <w:pStyle w:val="TOC3"/>
            <w:tabs>
              <w:tab w:val="right" w:leader="dot" w:pos="9350"/>
            </w:tabs>
            <w:rPr>
              <w:noProof/>
              <w:kern w:val="2"/>
              <w:lang w:eastAsia="en-US"/>
              <w14:ligatures w14:val="standardContextual"/>
            </w:rPr>
          </w:pPr>
          <w:hyperlink w:anchor="_Toc185172192" w:history="1">
            <w:r w:rsidRPr="004E48C6">
              <w:rPr>
                <w:rStyle w:val="Hyperlink"/>
                <w:noProof/>
              </w:rPr>
              <w:t>Approach</w:t>
            </w:r>
            <w:r>
              <w:rPr>
                <w:noProof/>
                <w:webHidden/>
              </w:rPr>
              <w:tab/>
            </w:r>
            <w:r>
              <w:rPr>
                <w:noProof/>
                <w:webHidden/>
              </w:rPr>
              <w:fldChar w:fldCharType="begin"/>
            </w:r>
            <w:r>
              <w:rPr>
                <w:noProof/>
                <w:webHidden/>
              </w:rPr>
              <w:instrText xml:space="preserve"> PAGEREF _Toc185172192 \h </w:instrText>
            </w:r>
            <w:r>
              <w:rPr>
                <w:noProof/>
                <w:webHidden/>
              </w:rPr>
            </w:r>
            <w:r>
              <w:rPr>
                <w:noProof/>
                <w:webHidden/>
              </w:rPr>
              <w:fldChar w:fldCharType="separate"/>
            </w:r>
            <w:r w:rsidR="00B3475E">
              <w:rPr>
                <w:noProof/>
                <w:webHidden/>
              </w:rPr>
              <w:t>6</w:t>
            </w:r>
            <w:r>
              <w:rPr>
                <w:noProof/>
                <w:webHidden/>
              </w:rPr>
              <w:fldChar w:fldCharType="end"/>
            </w:r>
          </w:hyperlink>
        </w:p>
        <w:p w14:paraId="78BEF0EE" w14:textId="39F44775" w:rsidR="00305D73" w:rsidRDefault="00305D73">
          <w:pPr>
            <w:pStyle w:val="TOC3"/>
            <w:tabs>
              <w:tab w:val="right" w:leader="dot" w:pos="9350"/>
            </w:tabs>
            <w:rPr>
              <w:noProof/>
              <w:kern w:val="2"/>
              <w:lang w:eastAsia="en-US"/>
              <w14:ligatures w14:val="standardContextual"/>
            </w:rPr>
          </w:pPr>
          <w:hyperlink w:anchor="_Toc185172193" w:history="1">
            <w:r w:rsidRPr="004E48C6">
              <w:rPr>
                <w:rStyle w:val="Hyperlink"/>
                <w:noProof/>
              </w:rPr>
              <w:t>Data Cleaning</w:t>
            </w:r>
            <w:r>
              <w:rPr>
                <w:noProof/>
                <w:webHidden/>
              </w:rPr>
              <w:tab/>
            </w:r>
            <w:r>
              <w:rPr>
                <w:noProof/>
                <w:webHidden/>
              </w:rPr>
              <w:fldChar w:fldCharType="begin"/>
            </w:r>
            <w:r>
              <w:rPr>
                <w:noProof/>
                <w:webHidden/>
              </w:rPr>
              <w:instrText xml:space="preserve"> PAGEREF _Toc185172193 \h </w:instrText>
            </w:r>
            <w:r>
              <w:rPr>
                <w:noProof/>
                <w:webHidden/>
              </w:rPr>
            </w:r>
            <w:r>
              <w:rPr>
                <w:noProof/>
                <w:webHidden/>
              </w:rPr>
              <w:fldChar w:fldCharType="separate"/>
            </w:r>
            <w:r w:rsidR="00B3475E">
              <w:rPr>
                <w:noProof/>
                <w:webHidden/>
              </w:rPr>
              <w:t>7</w:t>
            </w:r>
            <w:r>
              <w:rPr>
                <w:noProof/>
                <w:webHidden/>
              </w:rPr>
              <w:fldChar w:fldCharType="end"/>
            </w:r>
          </w:hyperlink>
        </w:p>
        <w:p w14:paraId="502DC2B0" w14:textId="49090499" w:rsidR="00305D73" w:rsidRDefault="00305D73">
          <w:pPr>
            <w:pStyle w:val="TOC3"/>
            <w:tabs>
              <w:tab w:val="right" w:leader="dot" w:pos="9350"/>
            </w:tabs>
            <w:rPr>
              <w:noProof/>
              <w:kern w:val="2"/>
              <w:lang w:eastAsia="en-US"/>
              <w14:ligatures w14:val="standardContextual"/>
            </w:rPr>
          </w:pPr>
          <w:hyperlink w:anchor="_Toc185172194" w:history="1">
            <w:r w:rsidRPr="004E48C6">
              <w:rPr>
                <w:rStyle w:val="Hyperlink"/>
                <w:noProof/>
              </w:rPr>
              <w:t>Attribute Selection</w:t>
            </w:r>
            <w:r>
              <w:rPr>
                <w:noProof/>
                <w:webHidden/>
              </w:rPr>
              <w:tab/>
            </w:r>
            <w:r>
              <w:rPr>
                <w:noProof/>
                <w:webHidden/>
              </w:rPr>
              <w:fldChar w:fldCharType="begin"/>
            </w:r>
            <w:r>
              <w:rPr>
                <w:noProof/>
                <w:webHidden/>
              </w:rPr>
              <w:instrText xml:space="preserve"> PAGEREF _Toc185172194 \h </w:instrText>
            </w:r>
            <w:r>
              <w:rPr>
                <w:noProof/>
                <w:webHidden/>
              </w:rPr>
            </w:r>
            <w:r>
              <w:rPr>
                <w:noProof/>
                <w:webHidden/>
              </w:rPr>
              <w:fldChar w:fldCharType="separate"/>
            </w:r>
            <w:r w:rsidR="00B3475E">
              <w:rPr>
                <w:noProof/>
                <w:webHidden/>
              </w:rPr>
              <w:t>9</w:t>
            </w:r>
            <w:r>
              <w:rPr>
                <w:noProof/>
                <w:webHidden/>
              </w:rPr>
              <w:fldChar w:fldCharType="end"/>
            </w:r>
          </w:hyperlink>
        </w:p>
        <w:p w14:paraId="0692BDD2" w14:textId="442F9E94" w:rsidR="00305D73" w:rsidRDefault="00305D73">
          <w:pPr>
            <w:pStyle w:val="TOC3"/>
            <w:tabs>
              <w:tab w:val="right" w:leader="dot" w:pos="9350"/>
            </w:tabs>
            <w:rPr>
              <w:noProof/>
              <w:kern w:val="2"/>
              <w:lang w:eastAsia="en-US"/>
              <w14:ligatures w14:val="standardContextual"/>
            </w:rPr>
          </w:pPr>
          <w:hyperlink w:anchor="_Toc185172195" w:history="1">
            <w:r w:rsidRPr="004E48C6">
              <w:rPr>
                <w:rStyle w:val="Hyperlink"/>
                <w:noProof/>
              </w:rPr>
              <w:t>Data Training</w:t>
            </w:r>
            <w:r>
              <w:rPr>
                <w:noProof/>
                <w:webHidden/>
              </w:rPr>
              <w:tab/>
            </w:r>
            <w:r>
              <w:rPr>
                <w:noProof/>
                <w:webHidden/>
              </w:rPr>
              <w:fldChar w:fldCharType="begin"/>
            </w:r>
            <w:r>
              <w:rPr>
                <w:noProof/>
                <w:webHidden/>
              </w:rPr>
              <w:instrText xml:space="preserve"> PAGEREF _Toc185172195 \h </w:instrText>
            </w:r>
            <w:r>
              <w:rPr>
                <w:noProof/>
                <w:webHidden/>
              </w:rPr>
            </w:r>
            <w:r>
              <w:rPr>
                <w:noProof/>
                <w:webHidden/>
              </w:rPr>
              <w:fldChar w:fldCharType="separate"/>
            </w:r>
            <w:r w:rsidR="00B3475E">
              <w:rPr>
                <w:noProof/>
                <w:webHidden/>
              </w:rPr>
              <w:t>13</w:t>
            </w:r>
            <w:r>
              <w:rPr>
                <w:noProof/>
                <w:webHidden/>
              </w:rPr>
              <w:fldChar w:fldCharType="end"/>
            </w:r>
          </w:hyperlink>
        </w:p>
        <w:p w14:paraId="4688D9A3" w14:textId="3A9ABFE2" w:rsidR="00305D73" w:rsidRDefault="00305D73">
          <w:pPr>
            <w:pStyle w:val="TOC1"/>
            <w:rPr>
              <w:b w:val="0"/>
              <w:bCs w:val="0"/>
              <w:kern w:val="2"/>
              <w:lang w:eastAsia="en-US"/>
              <w14:ligatures w14:val="standardContextual"/>
            </w:rPr>
          </w:pPr>
          <w:hyperlink w:anchor="_Toc185172196" w:history="1">
            <w:r w:rsidRPr="004E48C6">
              <w:rPr>
                <w:rStyle w:val="Hyperlink"/>
              </w:rPr>
              <w:t>Results</w:t>
            </w:r>
            <w:r>
              <w:rPr>
                <w:webHidden/>
              </w:rPr>
              <w:tab/>
            </w:r>
            <w:r>
              <w:rPr>
                <w:webHidden/>
              </w:rPr>
              <w:fldChar w:fldCharType="begin"/>
            </w:r>
            <w:r>
              <w:rPr>
                <w:webHidden/>
              </w:rPr>
              <w:instrText xml:space="preserve"> PAGEREF _Toc185172196 \h </w:instrText>
            </w:r>
            <w:r>
              <w:rPr>
                <w:webHidden/>
              </w:rPr>
            </w:r>
            <w:r>
              <w:rPr>
                <w:webHidden/>
              </w:rPr>
              <w:fldChar w:fldCharType="separate"/>
            </w:r>
            <w:r w:rsidR="00B3475E">
              <w:rPr>
                <w:webHidden/>
              </w:rPr>
              <w:t>16</w:t>
            </w:r>
            <w:r>
              <w:rPr>
                <w:webHidden/>
              </w:rPr>
              <w:fldChar w:fldCharType="end"/>
            </w:r>
          </w:hyperlink>
        </w:p>
        <w:p w14:paraId="0B120C79" w14:textId="29FF4D74" w:rsidR="00305D73" w:rsidRDefault="00305D73">
          <w:pPr>
            <w:pStyle w:val="TOC2"/>
            <w:tabs>
              <w:tab w:val="right" w:leader="dot" w:pos="9350"/>
            </w:tabs>
            <w:rPr>
              <w:noProof/>
              <w:kern w:val="2"/>
              <w:lang w:eastAsia="en-US"/>
              <w14:ligatures w14:val="standardContextual"/>
            </w:rPr>
          </w:pPr>
          <w:hyperlink w:anchor="_Toc185172197" w:history="1">
            <w:r w:rsidRPr="004E48C6">
              <w:rPr>
                <w:rStyle w:val="Hyperlink"/>
                <w:noProof/>
              </w:rPr>
              <w:t>Data Set 1: 2018 Central Park Squirrel Census - Squirrel Data</w:t>
            </w:r>
            <w:r>
              <w:rPr>
                <w:noProof/>
                <w:webHidden/>
              </w:rPr>
              <w:tab/>
            </w:r>
            <w:r>
              <w:rPr>
                <w:noProof/>
                <w:webHidden/>
              </w:rPr>
              <w:fldChar w:fldCharType="begin"/>
            </w:r>
            <w:r>
              <w:rPr>
                <w:noProof/>
                <w:webHidden/>
              </w:rPr>
              <w:instrText xml:space="preserve"> PAGEREF _Toc185172197 \h </w:instrText>
            </w:r>
            <w:r>
              <w:rPr>
                <w:noProof/>
                <w:webHidden/>
              </w:rPr>
            </w:r>
            <w:r>
              <w:rPr>
                <w:noProof/>
                <w:webHidden/>
              </w:rPr>
              <w:fldChar w:fldCharType="separate"/>
            </w:r>
            <w:r w:rsidR="00B3475E">
              <w:rPr>
                <w:noProof/>
                <w:webHidden/>
              </w:rPr>
              <w:t>16</w:t>
            </w:r>
            <w:r>
              <w:rPr>
                <w:noProof/>
                <w:webHidden/>
              </w:rPr>
              <w:fldChar w:fldCharType="end"/>
            </w:r>
          </w:hyperlink>
        </w:p>
        <w:p w14:paraId="4E7531A8" w14:textId="58A9E4F6" w:rsidR="00305D73" w:rsidRDefault="00305D73">
          <w:pPr>
            <w:pStyle w:val="TOC2"/>
            <w:tabs>
              <w:tab w:val="right" w:leader="dot" w:pos="9350"/>
            </w:tabs>
            <w:rPr>
              <w:noProof/>
              <w:kern w:val="2"/>
              <w:lang w:eastAsia="en-US"/>
              <w14:ligatures w14:val="standardContextual"/>
            </w:rPr>
          </w:pPr>
          <w:hyperlink w:anchor="_Toc185172198" w:history="1">
            <w:r w:rsidRPr="004E48C6">
              <w:rPr>
                <w:rStyle w:val="Hyperlink"/>
                <w:noProof/>
              </w:rPr>
              <w:t>Data Set 2: Bicycle Parking</w:t>
            </w:r>
            <w:r>
              <w:rPr>
                <w:noProof/>
                <w:webHidden/>
              </w:rPr>
              <w:tab/>
            </w:r>
            <w:r>
              <w:rPr>
                <w:noProof/>
                <w:webHidden/>
              </w:rPr>
              <w:fldChar w:fldCharType="begin"/>
            </w:r>
            <w:r>
              <w:rPr>
                <w:noProof/>
                <w:webHidden/>
              </w:rPr>
              <w:instrText xml:space="preserve"> PAGEREF _Toc185172198 \h </w:instrText>
            </w:r>
            <w:r>
              <w:rPr>
                <w:noProof/>
                <w:webHidden/>
              </w:rPr>
            </w:r>
            <w:r>
              <w:rPr>
                <w:noProof/>
                <w:webHidden/>
              </w:rPr>
              <w:fldChar w:fldCharType="separate"/>
            </w:r>
            <w:r w:rsidR="00B3475E">
              <w:rPr>
                <w:noProof/>
                <w:webHidden/>
              </w:rPr>
              <w:t>18</w:t>
            </w:r>
            <w:r>
              <w:rPr>
                <w:noProof/>
                <w:webHidden/>
              </w:rPr>
              <w:fldChar w:fldCharType="end"/>
            </w:r>
          </w:hyperlink>
        </w:p>
        <w:p w14:paraId="00FEE09D" w14:textId="042E801F" w:rsidR="00305D73" w:rsidRDefault="00305D73">
          <w:pPr>
            <w:pStyle w:val="TOC1"/>
            <w:rPr>
              <w:b w:val="0"/>
              <w:bCs w:val="0"/>
              <w:kern w:val="2"/>
              <w:lang w:eastAsia="en-US"/>
              <w14:ligatures w14:val="standardContextual"/>
            </w:rPr>
          </w:pPr>
          <w:hyperlink w:anchor="_Toc185172199" w:history="1">
            <w:r w:rsidRPr="004E48C6">
              <w:rPr>
                <w:rStyle w:val="Hyperlink"/>
              </w:rPr>
              <w:t>Conclusions and Future Works</w:t>
            </w:r>
            <w:r>
              <w:rPr>
                <w:webHidden/>
              </w:rPr>
              <w:tab/>
            </w:r>
            <w:r>
              <w:rPr>
                <w:webHidden/>
              </w:rPr>
              <w:fldChar w:fldCharType="begin"/>
            </w:r>
            <w:r>
              <w:rPr>
                <w:webHidden/>
              </w:rPr>
              <w:instrText xml:space="preserve"> PAGEREF _Toc185172199 \h </w:instrText>
            </w:r>
            <w:r>
              <w:rPr>
                <w:webHidden/>
              </w:rPr>
            </w:r>
            <w:r>
              <w:rPr>
                <w:webHidden/>
              </w:rPr>
              <w:fldChar w:fldCharType="separate"/>
            </w:r>
            <w:r w:rsidR="00B3475E">
              <w:rPr>
                <w:webHidden/>
              </w:rPr>
              <w:t>21</w:t>
            </w:r>
            <w:r>
              <w:rPr>
                <w:webHidden/>
              </w:rPr>
              <w:fldChar w:fldCharType="end"/>
            </w:r>
          </w:hyperlink>
        </w:p>
        <w:p w14:paraId="4CFB8DB3" w14:textId="1D91BE7A" w:rsidR="00305D73" w:rsidRDefault="00305D73">
          <w:pPr>
            <w:pStyle w:val="TOC2"/>
            <w:tabs>
              <w:tab w:val="right" w:leader="dot" w:pos="9350"/>
            </w:tabs>
            <w:rPr>
              <w:noProof/>
              <w:kern w:val="2"/>
              <w:lang w:eastAsia="en-US"/>
              <w14:ligatures w14:val="standardContextual"/>
            </w:rPr>
          </w:pPr>
          <w:hyperlink w:anchor="_Toc185172200" w:history="1">
            <w:r w:rsidRPr="004E48C6">
              <w:rPr>
                <w:rStyle w:val="Hyperlink"/>
                <w:noProof/>
              </w:rPr>
              <w:t>Data Set 1: 2018 Central Park Squirrel Census - Squirrel Data</w:t>
            </w:r>
            <w:r>
              <w:rPr>
                <w:noProof/>
                <w:webHidden/>
              </w:rPr>
              <w:tab/>
            </w:r>
            <w:r>
              <w:rPr>
                <w:noProof/>
                <w:webHidden/>
              </w:rPr>
              <w:fldChar w:fldCharType="begin"/>
            </w:r>
            <w:r>
              <w:rPr>
                <w:noProof/>
                <w:webHidden/>
              </w:rPr>
              <w:instrText xml:space="preserve"> PAGEREF _Toc185172200 \h </w:instrText>
            </w:r>
            <w:r>
              <w:rPr>
                <w:noProof/>
                <w:webHidden/>
              </w:rPr>
            </w:r>
            <w:r>
              <w:rPr>
                <w:noProof/>
                <w:webHidden/>
              </w:rPr>
              <w:fldChar w:fldCharType="separate"/>
            </w:r>
            <w:r w:rsidR="00B3475E">
              <w:rPr>
                <w:noProof/>
                <w:webHidden/>
              </w:rPr>
              <w:t>21</w:t>
            </w:r>
            <w:r>
              <w:rPr>
                <w:noProof/>
                <w:webHidden/>
              </w:rPr>
              <w:fldChar w:fldCharType="end"/>
            </w:r>
          </w:hyperlink>
        </w:p>
        <w:p w14:paraId="6977DB60" w14:textId="236269C3" w:rsidR="00305D73" w:rsidRDefault="00305D73">
          <w:pPr>
            <w:pStyle w:val="TOC2"/>
            <w:tabs>
              <w:tab w:val="right" w:leader="dot" w:pos="9350"/>
            </w:tabs>
            <w:rPr>
              <w:noProof/>
              <w:kern w:val="2"/>
              <w:lang w:eastAsia="en-US"/>
              <w14:ligatures w14:val="standardContextual"/>
            </w:rPr>
          </w:pPr>
          <w:hyperlink w:anchor="_Toc185172201" w:history="1">
            <w:r w:rsidRPr="004E48C6">
              <w:rPr>
                <w:rStyle w:val="Hyperlink"/>
                <w:noProof/>
              </w:rPr>
              <w:t>Data Set 2: Bicycle Parking</w:t>
            </w:r>
            <w:r>
              <w:rPr>
                <w:noProof/>
                <w:webHidden/>
              </w:rPr>
              <w:tab/>
            </w:r>
            <w:r>
              <w:rPr>
                <w:noProof/>
                <w:webHidden/>
              </w:rPr>
              <w:fldChar w:fldCharType="begin"/>
            </w:r>
            <w:r>
              <w:rPr>
                <w:noProof/>
                <w:webHidden/>
              </w:rPr>
              <w:instrText xml:space="preserve"> PAGEREF _Toc185172201 \h </w:instrText>
            </w:r>
            <w:r>
              <w:rPr>
                <w:noProof/>
                <w:webHidden/>
              </w:rPr>
            </w:r>
            <w:r>
              <w:rPr>
                <w:noProof/>
                <w:webHidden/>
              </w:rPr>
              <w:fldChar w:fldCharType="separate"/>
            </w:r>
            <w:r w:rsidR="00B3475E">
              <w:rPr>
                <w:noProof/>
                <w:webHidden/>
              </w:rPr>
              <w:t>21</w:t>
            </w:r>
            <w:r>
              <w:rPr>
                <w:noProof/>
                <w:webHidden/>
              </w:rPr>
              <w:fldChar w:fldCharType="end"/>
            </w:r>
          </w:hyperlink>
        </w:p>
        <w:p w14:paraId="3627E4E4" w14:textId="7E2168AC" w:rsidR="00305D73" w:rsidRDefault="00305D73">
          <w:pPr>
            <w:pStyle w:val="TOC1"/>
            <w:rPr>
              <w:b w:val="0"/>
              <w:bCs w:val="0"/>
              <w:kern w:val="2"/>
              <w:lang w:eastAsia="en-US"/>
              <w14:ligatures w14:val="standardContextual"/>
            </w:rPr>
          </w:pPr>
          <w:hyperlink w:anchor="_Toc185172202" w:history="1">
            <w:r w:rsidRPr="004E48C6">
              <w:rPr>
                <w:rStyle w:val="Hyperlink"/>
              </w:rPr>
              <w:t>Team Member’s Contributions</w:t>
            </w:r>
            <w:r>
              <w:rPr>
                <w:webHidden/>
              </w:rPr>
              <w:tab/>
            </w:r>
            <w:r>
              <w:rPr>
                <w:webHidden/>
              </w:rPr>
              <w:fldChar w:fldCharType="begin"/>
            </w:r>
            <w:r>
              <w:rPr>
                <w:webHidden/>
              </w:rPr>
              <w:instrText xml:space="preserve"> PAGEREF _Toc185172202 \h </w:instrText>
            </w:r>
            <w:r>
              <w:rPr>
                <w:webHidden/>
              </w:rPr>
            </w:r>
            <w:r>
              <w:rPr>
                <w:webHidden/>
              </w:rPr>
              <w:fldChar w:fldCharType="separate"/>
            </w:r>
            <w:r w:rsidR="00B3475E">
              <w:rPr>
                <w:webHidden/>
              </w:rPr>
              <w:t>22</w:t>
            </w:r>
            <w:r>
              <w:rPr>
                <w:webHidden/>
              </w:rPr>
              <w:fldChar w:fldCharType="end"/>
            </w:r>
          </w:hyperlink>
        </w:p>
        <w:p w14:paraId="3384D1B3" w14:textId="0552F44A" w:rsidR="00305D73" w:rsidRDefault="00305D73">
          <w:pPr>
            <w:pStyle w:val="TOC2"/>
            <w:tabs>
              <w:tab w:val="right" w:leader="dot" w:pos="9350"/>
            </w:tabs>
            <w:rPr>
              <w:noProof/>
              <w:kern w:val="2"/>
              <w:lang w:eastAsia="en-US"/>
              <w14:ligatures w14:val="standardContextual"/>
            </w:rPr>
          </w:pPr>
          <w:hyperlink w:anchor="_Toc185172203" w:history="1">
            <w:r w:rsidRPr="004E48C6">
              <w:rPr>
                <w:rStyle w:val="Hyperlink"/>
                <w:noProof/>
              </w:rPr>
              <w:t>Group Activities:</w:t>
            </w:r>
            <w:r>
              <w:rPr>
                <w:noProof/>
                <w:webHidden/>
              </w:rPr>
              <w:tab/>
            </w:r>
            <w:r>
              <w:rPr>
                <w:noProof/>
                <w:webHidden/>
              </w:rPr>
              <w:fldChar w:fldCharType="begin"/>
            </w:r>
            <w:r>
              <w:rPr>
                <w:noProof/>
                <w:webHidden/>
              </w:rPr>
              <w:instrText xml:space="preserve"> PAGEREF _Toc185172203 \h </w:instrText>
            </w:r>
            <w:r>
              <w:rPr>
                <w:noProof/>
                <w:webHidden/>
              </w:rPr>
            </w:r>
            <w:r>
              <w:rPr>
                <w:noProof/>
                <w:webHidden/>
              </w:rPr>
              <w:fldChar w:fldCharType="separate"/>
            </w:r>
            <w:r w:rsidR="00B3475E">
              <w:rPr>
                <w:noProof/>
                <w:webHidden/>
              </w:rPr>
              <w:t>22</w:t>
            </w:r>
            <w:r>
              <w:rPr>
                <w:noProof/>
                <w:webHidden/>
              </w:rPr>
              <w:fldChar w:fldCharType="end"/>
            </w:r>
          </w:hyperlink>
        </w:p>
        <w:p w14:paraId="096D95D3" w14:textId="7353ED57" w:rsidR="00305D73" w:rsidRDefault="00305D73">
          <w:pPr>
            <w:pStyle w:val="TOC2"/>
            <w:tabs>
              <w:tab w:val="right" w:leader="dot" w:pos="9350"/>
            </w:tabs>
            <w:rPr>
              <w:noProof/>
              <w:kern w:val="2"/>
              <w:lang w:eastAsia="en-US"/>
              <w14:ligatures w14:val="standardContextual"/>
            </w:rPr>
          </w:pPr>
          <w:hyperlink w:anchor="_Toc185172204" w:history="1">
            <w:r w:rsidRPr="004E48C6">
              <w:rPr>
                <w:rStyle w:val="Hyperlink"/>
                <w:noProof/>
              </w:rPr>
              <w:t>Rushabh Parikh</w:t>
            </w:r>
            <w:r>
              <w:rPr>
                <w:noProof/>
                <w:webHidden/>
              </w:rPr>
              <w:tab/>
            </w:r>
            <w:r>
              <w:rPr>
                <w:noProof/>
                <w:webHidden/>
              </w:rPr>
              <w:fldChar w:fldCharType="begin"/>
            </w:r>
            <w:r>
              <w:rPr>
                <w:noProof/>
                <w:webHidden/>
              </w:rPr>
              <w:instrText xml:space="preserve"> PAGEREF _Toc185172204 \h </w:instrText>
            </w:r>
            <w:r>
              <w:rPr>
                <w:noProof/>
                <w:webHidden/>
              </w:rPr>
            </w:r>
            <w:r>
              <w:rPr>
                <w:noProof/>
                <w:webHidden/>
              </w:rPr>
              <w:fldChar w:fldCharType="separate"/>
            </w:r>
            <w:r w:rsidR="00B3475E">
              <w:rPr>
                <w:noProof/>
                <w:webHidden/>
              </w:rPr>
              <w:t>22</w:t>
            </w:r>
            <w:r>
              <w:rPr>
                <w:noProof/>
                <w:webHidden/>
              </w:rPr>
              <w:fldChar w:fldCharType="end"/>
            </w:r>
          </w:hyperlink>
        </w:p>
        <w:p w14:paraId="4C19724E" w14:textId="261A5947" w:rsidR="00305D73" w:rsidRDefault="00305D73">
          <w:pPr>
            <w:pStyle w:val="TOC2"/>
            <w:tabs>
              <w:tab w:val="right" w:leader="dot" w:pos="9350"/>
            </w:tabs>
            <w:rPr>
              <w:noProof/>
              <w:kern w:val="2"/>
              <w:lang w:eastAsia="en-US"/>
              <w14:ligatures w14:val="standardContextual"/>
            </w:rPr>
          </w:pPr>
          <w:hyperlink w:anchor="_Toc185172205" w:history="1">
            <w:r w:rsidRPr="004E48C6">
              <w:rPr>
                <w:rStyle w:val="Hyperlink"/>
                <w:noProof/>
              </w:rPr>
              <w:t>Stephanie Bravo-Heras</w:t>
            </w:r>
            <w:r>
              <w:rPr>
                <w:noProof/>
                <w:webHidden/>
              </w:rPr>
              <w:tab/>
            </w:r>
            <w:r>
              <w:rPr>
                <w:noProof/>
                <w:webHidden/>
              </w:rPr>
              <w:fldChar w:fldCharType="begin"/>
            </w:r>
            <w:r>
              <w:rPr>
                <w:noProof/>
                <w:webHidden/>
              </w:rPr>
              <w:instrText xml:space="preserve"> PAGEREF _Toc185172205 \h </w:instrText>
            </w:r>
            <w:r>
              <w:rPr>
                <w:noProof/>
                <w:webHidden/>
              </w:rPr>
            </w:r>
            <w:r>
              <w:rPr>
                <w:noProof/>
                <w:webHidden/>
              </w:rPr>
              <w:fldChar w:fldCharType="separate"/>
            </w:r>
            <w:r w:rsidR="00B3475E">
              <w:rPr>
                <w:noProof/>
                <w:webHidden/>
              </w:rPr>
              <w:t>23</w:t>
            </w:r>
            <w:r>
              <w:rPr>
                <w:noProof/>
                <w:webHidden/>
              </w:rPr>
              <w:fldChar w:fldCharType="end"/>
            </w:r>
          </w:hyperlink>
        </w:p>
        <w:p w14:paraId="0742EC16" w14:textId="34782456" w:rsidR="00305D73" w:rsidRDefault="00305D73">
          <w:pPr>
            <w:pStyle w:val="TOC2"/>
            <w:tabs>
              <w:tab w:val="right" w:leader="dot" w:pos="9350"/>
            </w:tabs>
            <w:rPr>
              <w:noProof/>
              <w:kern w:val="2"/>
              <w:lang w:eastAsia="en-US"/>
              <w14:ligatures w14:val="standardContextual"/>
            </w:rPr>
          </w:pPr>
          <w:hyperlink w:anchor="_Toc185172206" w:history="1">
            <w:r w:rsidRPr="004E48C6">
              <w:rPr>
                <w:rStyle w:val="Hyperlink"/>
                <w:noProof/>
              </w:rPr>
              <w:t>Esther Bilenkin</w:t>
            </w:r>
            <w:r>
              <w:rPr>
                <w:noProof/>
                <w:webHidden/>
              </w:rPr>
              <w:tab/>
            </w:r>
            <w:r>
              <w:rPr>
                <w:noProof/>
                <w:webHidden/>
              </w:rPr>
              <w:fldChar w:fldCharType="begin"/>
            </w:r>
            <w:r>
              <w:rPr>
                <w:noProof/>
                <w:webHidden/>
              </w:rPr>
              <w:instrText xml:space="preserve"> PAGEREF _Toc185172206 \h </w:instrText>
            </w:r>
            <w:r>
              <w:rPr>
                <w:noProof/>
                <w:webHidden/>
              </w:rPr>
            </w:r>
            <w:r>
              <w:rPr>
                <w:noProof/>
                <w:webHidden/>
              </w:rPr>
              <w:fldChar w:fldCharType="separate"/>
            </w:r>
            <w:r w:rsidR="00B3475E">
              <w:rPr>
                <w:noProof/>
                <w:webHidden/>
              </w:rPr>
              <w:t>23</w:t>
            </w:r>
            <w:r>
              <w:rPr>
                <w:noProof/>
                <w:webHidden/>
              </w:rPr>
              <w:fldChar w:fldCharType="end"/>
            </w:r>
          </w:hyperlink>
        </w:p>
        <w:p w14:paraId="2D67C1FD" w14:textId="037485EE" w:rsidR="00305D73" w:rsidRDefault="00305D73">
          <w:pPr>
            <w:pStyle w:val="TOC1"/>
            <w:rPr>
              <w:b w:val="0"/>
              <w:bCs w:val="0"/>
              <w:kern w:val="2"/>
              <w:lang w:eastAsia="en-US"/>
              <w14:ligatures w14:val="standardContextual"/>
            </w:rPr>
          </w:pPr>
          <w:hyperlink w:anchor="_Toc185172207" w:history="1">
            <w:r w:rsidRPr="004E48C6">
              <w:rPr>
                <w:rStyle w:val="Hyperlink"/>
              </w:rPr>
              <w:t>Appendix (Code)</w:t>
            </w:r>
            <w:r>
              <w:rPr>
                <w:webHidden/>
              </w:rPr>
              <w:tab/>
            </w:r>
            <w:r>
              <w:rPr>
                <w:webHidden/>
              </w:rPr>
              <w:fldChar w:fldCharType="begin"/>
            </w:r>
            <w:r>
              <w:rPr>
                <w:webHidden/>
              </w:rPr>
              <w:instrText xml:space="preserve"> PAGEREF _Toc185172207 \h </w:instrText>
            </w:r>
            <w:r>
              <w:rPr>
                <w:webHidden/>
              </w:rPr>
            </w:r>
            <w:r>
              <w:rPr>
                <w:webHidden/>
              </w:rPr>
              <w:fldChar w:fldCharType="separate"/>
            </w:r>
            <w:r w:rsidR="00B3475E">
              <w:rPr>
                <w:webHidden/>
              </w:rPr>
              <w:t>24</w:t>
            </w:r>
            <w:r>
              <w:rPr>
                <w:webHidden/>
              </w:rPr>
              <w:fldChar w:fldCharType="end"/>
            </w:r>
          </w:hyperlink>
        </w:p>
        <w:p w14:paraId="0089D105" w14:textId="20C551F3" w:rsidR="00305D73" w:rsidRDefault="00305D73">
          <w:pPr>
            <w:pStyle w:val="TOC2"/>
            <w:tabs>
              <w:tab w:val="right" w:leader="dot" w:pos="9350"/>
            </w:tabs>
            <w:rPr>
              <w:noProof/>
              <w:kern w:val="2"/>
              <w:lang w:eastAsia="en-US"/>
              <w14:ligatures w14:val="standardContextual"/>
            </w:rPr>
          </w:pPr>
          <w:hyperlink w:anchor="_Toc185172208" w:history="1">
            <w:r w:rsidRPr="004E48C6">
              <w:rPr>
                <w:rStyle w:val="Hyperlink"/>
                <w:noProof/>
              </w:rPr>
              <w:t>Programs for Data Set 1: 2018 Central Park Squirrel Census - Squirrel Data</w:t>
            </w:r>
            <w:r>
              <w:rPr>
                <w:noProof/>
                <w:webHidden/>
              </w:rPr>
              <w:tab/>
            </w:r>
            <w:r>
              <w:rPr>
                <w:noProof/>
                <w:webHidden/>
              </w:rPr>
              <w:fldChar w:fldCharType="begin"/>
            </w:r>
            <w:r>
              <w:rPr>
                <w:noProof/>
                <w:webHidden/>
              </w:rPr>
              <w:instrText xml:space="preserve"> PAGEREF _Toc185172208 \h </w:instrText>
            </w:r>
            <w:r>
              <w:rPr>
                <w:noProof/>
                <w:webHidden/>
              </w:rPr>
            </w:r>
            <w:r>
              <w:rPr>
                <w:noProof/>
                <w:webHidden/>
              </w:rPr>
              <w:fldChar w:fldCharType="separate"/>
            </w:r>
            <w:r w:rsidR="00B3475E">
              <w:rPr>
                <w:noProof/>
                <w:webHidden/>
              </w:rPr>
              <w:t>24</w:t>
            </w:r>
            <w:r>
              <w:rPr>
                <w:noProof/>
                <w:webHidden/>
              </w:rPr>
              <w:fldChar w:fldCharType="end"/>
            </w:r>
          </w:hyperlink>
        </w:p>
        <w:p w14:paraId="42245295" w14:textId="1F129851" w:rsidR="00305D73" w:rsidRDefault="00305D73">
          <w:pPr>
            <w:pStyle w:val="TOC3"/>
            <w:tabs>
              <w:tab w:val="right" w:leader="dot" w:pos="9350"/>
            </w:tabs>
            <w:rPr>
              <w:noProof/>
              <w:kern w:val="2"/>
              <w:lang w:eastAsia="en-US"/>
              <w14:ligatures w14:val="standardContextual"/>
            </w:rPr>
          </w:pPr>
          <w:hyperlink w:anchor="_Toc185172209" w:history="1">
            <w:r w:rsidRPr="004E48C6">
              <w:rPr>
                <w:rStyle w:val="Hyperlink"/>
                <w:noProof/>
              </w:rPr>
              <w:t>Variance Based Program</w:t>
            </w:r>
            <w:r>
              <w:rPr>
                <w:noProof/>
                <w:webHidden/>
              </w:rPr>
              <w:tab/>
            </w:r>
            <w:r>
              <w:rPr>
                <w:noProof/>
                <w:webHidden/>
              </w:rPr>
              <w:fldChar w:fldCharType="begin"/>
            </w:r>
            <w:r>
              <w:rPr>
                <w:noProof/>
                <w:webHidden/>
              </w:rPr>
              <w:instrText xml:space="preserve"> PAGEREF _Toc185172209 \h </w:instrText>
            </w:r>
            <w:r>
              <w:rPr>
                <w:noProof/>
                <w:webHidden/>
              </w:rPr>
            </w:r>
            <w:r>
              <w:rPr>
                <w:noProof/>
                <w:webHidden/>
              </w:rPr>
              <w:fldChar w:fldCharType="separate"/>
            </w:r>
            <w:r w:rsidR="00B3475E">
              <w:rPr>
                <w:noProof/>
                <w:webHidden/>
              </w:rPr>
              <w:t>24</w:t>
            </w:r>
            <w:r>
              <w:rPr>
                <w:noProof/>
                <w:webHidden/>
              </w:rPr>
              <w:fldChar w:fldCharType="end"/>
            </w:r>
          </w:hyperlink>
        </w:p>
        <w:p w14:paraId="0680E697" w14:textId="2ABF061C" w:rsidR="00305D73" w:rsidRDefault="00305D73">
          <w:pPr>
            <w:pStyle w:val="TOC3"/>
            <w:tabs>
              <w:tab w:val="right" w:leader="dot" w:pos="9350"/>
            </w:tabs>
            <w:rPr>
              <w:noProof/>
              <w:kern w:val="2"/>
              <w:lang w:eastAsia="en-US"/>
              <w14:ligatures w14:val="standardContextual"/>
            </w:rPr>
          </w:pPr>
          <w:hyperlink w:anchor="_Toc185172210" w:history="1">
            <w:r w:rsidRPr="004E48C6">
              <w:rPr>
                <w:rStyle w:val="Hyperlink"/>
                <w:noProof/>
              </w:rPr>
              <w:t>Correlation Matrix Program</w:t>
            </w:r>
            <w:r>
              <w:rPr>
                <w:noProof/>
                <w:webHidden/>
              </w:rPr>
              <w:tab/>
            </w:r>
            <w:r>
              <w:rPr>
                <w:noProof/>
                <w:webHidden/>
              </w:rPr>
              <w:fldChar w:fldCharType="begin"/>
            </w:r>
            <w:r>
              <w:rPr>
                <w:noProof/>
                <w:webHidden/>
              </w:rPr>
              <w:instrText xml:space="preserve"> PAGEREF _Toc185172210 \h </w:instrText>
            </w:r>
            <w:r>
              <w:rPr>
                <w:noProof/>
                <w:webHidden/>
              </w:rPr>
            </w:r>
            <w:r>
              <w:rPr>
                <w:noProof/>
                <w:webHidden/>
              </w:rPr>
              <w:fldChar w:fldCharType="separate"/>
            </w:r>
            <w:r w:rsidR="00B3475E">
              <w:rPr>
                <w:noProof/>
                <w:webHidden/>
              </w:rPr>
              <w:t>26</w:t>
            </w:r>
            <w:r>
              <w:rPr>
                <w:noProof/>
                <w:webHidden/>
              </w:rPr>
              <w:fldChar w:fldCharType="end"/>
            </w:r>
          </w:hyperlink>
        </w:p>
        <w:p w14:paraId="1A1AE03C" w14:textId="0617BD4E" w:rsidR="00305D73" w:rsidRDefault="00305D73">
          <w:pPr>
            <w:pStyle w:val="TOC3"/>
            <w:tabs>
              <w:tab w:val="right" w:leader="dot" w:pos="9350"/>
            </w:tabs>
            <w:rPr>
              <w:noProof/>
              <w:kern w:val="2"/>
              <w:lang w:eastAsia="en-US"/>
              <w14:ligatures w14:val="standardContextual"/>
            </w:rPr>
          </w:pPr>
          <w:hyperlink w:anchor="_Toc185172211" w:history="1">
            <w:r w:rsidRPr="004E48C6">
              <w:rPr>
                <w:rStyle w:val="Hyperlink"/>
                <w:noProof/>
              </w:rPr>
              <w:t>Elbow Program</w:t>
            </w:r>
            <w:r>
              <w:rPr>
                <w:noProof/>
                <w:webHidden/>
              </w:rPr>
              <w:tab/>
            </w:r>
            <w:r>
              <w:rPr>
                <w:noProof/>
                <w:webHidden/>
              </w:rPr>
              <w:fldChar w:fldCharType="begin"/>
            </w:r>
            <w:r>
              <w:rPr>
                <w:noProof/>
                <w:webHidden/>
              </w:rPr>
              <w:instrText xml:space="preserve"> PAGEREF _Toc185172211 \h </w:instrText>
            </w:r>
            <w:r>
              <w:rPr>
                <w:noProof/>
                <w:webHidden/>
              </w:rPr>
            </w:r>
            <w:r>
              <w:rPr>
                <w:noProof/>
                <w:webHidden/>
              </w:rPr>
              <w:fldChar w:fldCharType="separate"/>
            </w:r>
            <w:r w:rsidR="00B3475E">
              <w:rPr>
                <w:noProof/>
                <w:webHidden/>
              </w:rPr>
              <w:t>28</w:t>
            </w:r>
            <w:r>
              <w:rPr>
                <w:noProof/>
                <w:webHidden/>
              </w:rPr>
              <w:fldChar w:fldCharType="end"/>
            </w:r>
          </w:hyperlink>
        </w:p>
        <w:p w14:paraId="14192C2D" w14:textId="63E6593C" w:rsidR="00305D73" w:rsidRDefault="00305D73">
          <w:pPr>
            <w:pStyle w:val="TOC3"/>
            <w:tabs>
              <w:tab w:val="right" w:leader="dot" w:pos="9350"/>
            </w:tabs>
            <w:rPr>
              <w:noProof/>
              <w:kern w:val="2"/>
              <w:lang w:eastAsia="en-US"/>
              <w14:ligatures w14:val="standardContextual"/>
            </w:rPr>
          </w:pPr>
          <w:hyperlink w:anchor="_Toc185172212" w:history="1">
            <w:r w:rsidRPr="004E48C6">
              <w:rPr>
                <w:rStyle w:val="Hyperlink"/>
                <w:noProof/>
              </w:rPr>
              <w:t>K-Means Program</w:t>
            </w:r>
            <w:r>
              <w:rPr>
                <w:noProof/>
                <w:webHidden/>
              </w:rPr>
              <w:tab/>
            </w:r>
            <w:r>
              <w:rPr>
                <w:noProof/>
                <w:webHidden/>
              </w:rPr>
              <w:fldChar w:fldCharType="begin"/>
            </w:r>
            <w:r>
              <w:rPr>
                <w:noProof/>
                <w:webHidden/>
              </w:rPr>
              <w:instrText xml:space="preserve"> PAGEREF _Toc185172212 \h </w:instrText>
            </w:r>
            <w:r>
              <w:rPr>
                <w:noProof/>
                <w:webHidden/>
              </w:rPr>
            </w:r>
            <w:r>
              <w:rPr>
                <w:noProof/>
                <w:webHidden/>
              </w:rPr>
              <w:fldChar w:fldCharType="separate"/>
            </w:r>
            <w:r w:rsidR="00B3475E">
              <w:rPr>
                <w:noProof/>
                <w:webHidden/>
              </w:rPr>
              <w:t>30</w:t>
            </w:r>
            <w:r>
              <w:rPr>
                <w:noProof/>
                <w:webHidden/>
              </w:rPr>
              <w:fldChar w:fldCharType="end"/>
            </w:r>
          </w:hyperlink>
        </w:p>
        <w:p w14:paraId="24C06DAD" w14:textId="167DFBAA" w:rsidR="00305D73" w:rsidRDefault="00305D73">
          <w:pPr>
            <w:pStyle w:val="TOC3"/>
            <w:tabs>
              <w:tab w:val="right" w:leader="dot" w:pos="9350"/>
            </w:tabs>
            <w:rPr>
              <w:noProof/>
              <w:kern w:val="2"/>
              <w:lang w:eastAsia="en-US"/>
              <w14:ligatures w14:val="standardContextual"/>
            </w:rPr>
          </w:pPr>
          <w:hyperlink w:anchor="_Toc185172213" w:history="1">
            <w:r w:rsidRPr="004E48C6">
              <w:rPr>
                <w:rStyle w:val="Hyperlink"/>
                <w:noProof/>
              </w:rPr>
              <w:t>Random Forest Program</w:t>
            </w:r>
            <w:r>
              <w:rPr>
                <w:noProof/>
                <w:webHidden/>
              </w:rPr>
              <w:tab/>
            </w:r>
            <w:r>
              <w:rPr>
                <w:noProof/>
                <w:webHidden/>
              </w:rPr>
              <w:fldChar w:fldCharType="begin"/>
            </w:r>
            <w:r>
              <w:rPr>
                <w:noProof/>
                <w:webHidden/>
              </w:rPr>
              <w:instrText xml:space="preserve"> PAGEREF _Toc185172213 \h </w:instrText>
            </w:r>
            <w:r>
              <w:rPr>
                <w:noProof/>
                <w:webHidden/>
              </w:rPr>
            </w:r>
            <w:r>
              <w:rPr>
                <w:noProof/>
                <w:webHidden/>
              </w:rPr>
              <w:fldChar w:fldCharType="separate"/>
            </w:r>
            <w:r w:rsidR="00B3475E">
              <w:rPr>
                <w:noProof/>
                <w:webHidden/>
              </w:rPr>
              <w:t>32</w:t>
            </w:r>
            <w:r>
              <w:rPr>
                <w:noProof/>
                <w:webHidden/>
              </w:rPr>
              <w:fldChar w:fldCharType="end"/>
            </w:r>
          </w:hyperlink>
        </w:p>
        <w:p w14:paraId="053C4996" w14:textId="167E9192" w:rsidR="00305D73" w:rsidRDefault="00305D73">
          <w:pPr>
            <w:pStyle w:val="TOC3"/>
            <w:tabs>
              <w:tab w:val="right" w:leader="dot" w:pos="9350"/>
            </w:tabs>
            <w:rPr>
              <w:noProof/>
              <w:kern w:val="2"/>
              <w:lang w:eastAsia="en-US"/>
              <w14:ligatures w14:val="standardContextual"/>
            </w:rPr>
          </w:pPr>
          <w:hyperlink w:anchor="_Toc185172214" w:history="1">
            <w:r w:rsidRPr="004E48C6">
              <w:rPr>
                <w:rStyle w:val="Hyperlink"/>
                <w:noProof/>
              </w:rPr>
              <w:t>DBSCAN</w:t>
            </w:r>
            <w:r>
              <w:rPr>
                <w:noProof/>
                <w:webHidden/>
              </w:rPr>
              <w:tab/>
            </w:r>
            <w:r>
              <w:rPr>
                <w:noProof/>
                <w:webHidden/>
              </w:rPr>
              <w:fldChar w:fldCharType="begin"/>
            </w:r>
            <w:r>
              <w:rPr>
                <w:noProof/>
                <w:webHidden/>
              </w:rPr>
              <w:instrText xml:space="preserve"> PAGEREF _Toc185172214 \h </w:instrText>
            </w:r>
            <w:r>
              <w:rPr>
                <w:noProof/>
                <w:webHidden/>
              </w:rPr>
            </w:r>
            <w:r>
              <w:rPr>
                <w:noProof/>
                <w:webHidden/>
              </w:rPr>
              <w:fldChar w:fldCharType="separate"/>
            </w:r>
            <w:r w:rsidR="00B3475E">
              <w:rPr>
                <w:noProof/>
                <w:webHidden/>
              </w:rPr>
              <w:t>35</w:t>
            </w:r>
            <w:r>
              <w:rPr>
                <w:noProof/>
                <w:webHidden/>
              </w:rPr>
              <w:fldChar w:fldCharType="end"/>
            </w:r>
          </w:hyperlink>
        </w:p>
        <w:p w14:paraId="74DFBAC2" w14:textId="63236A77" w:rsidR="00305D73" w:rsidRDefault="00305D73">
          <w:pPr>
            <w:pStyle w:val="TOC2"/>
            <w:tabs>
              <w:tab w:val="right" w:leader="dot" w:pos="9350"/>
            </w:tabs>
            <w:rPr>
              <w:noProof/>
              <w:kern w:val="2"/>
              <w:lang w:eastAsia="en-US"/>
              <w14:ligatures w14:val="standardContextual"/>
            </w:rPr>
          </w:pPr>
          <w:hyperlink w:anchor="_Toc185172215" w:history="1">
            <w:r w:rsidRPr="004E48C6">
              <w:rPr>
                <w:rStyle w:val="Hyperlink"/>
                <w:noProof/>
              </w:rPr>
              <w:t>Programs for Data Set 2: Bicycle Parking</w:t>
            </w:r>
            <w:r>
              <w:rPr>
                <w:noProof/>
                <w:webHidden/>
              </w:rPr>
              <w:tab/>
            </w:r>
            <w:r>
              <w:rPr>
                <w:noProof/>
                <w:webHidden/>
              </w:rPr>
              <w:fldChar w:fldCharType="begin"/>
            </w:r>
            <w:r>
              <w:rPr>
                <w:noProof/>
                <w:webHidden/>
              </w:rPr>
              <w:instrText xml:space="preserve"> PAGEREF _Toc185172215 \h </w:instrText>
            </w:r>
            <w:r>
              <w:rPr>
                <w:noProof/>
                <w:webHidden/>
              </w:rPr>
            </w:r>
            <w:r>
              <w:rPr>
                <w:noProof/>
                <w:webHidden/>
              </w:rPr>
              <w:fldChar w:fldCharType="separate"/>
            </w:r>
            <w:r w:rsidR="00B3475E">
              <w:rPr>
                <w:noProof/>
                <w:webHidden/>
              </w:rPr>
              <w:t>37</w:t>
            </w:r>
            <w:r>
              <w:rPr>
                <w:noProof/>
                <w:webHidden/>
              </w:rPr>
              <w:fldChar w:fldCharType="end"/>
            </w:r>
          </w:hyperlink>
        </w:p>
        <w:p w14:paraId="460C9851" w14:textId="1A5E163E" w:rsidR="00305D73" w:rsidRDefault="00305D73">
          <w:pPr>
            <w:pStyle w:val="TOC3"/>
            <w:tabs>
              <w:tab w:val="right" w:leader="dot" w:pos="9350"/>
            </w:tabs>
            <w:rPr>
              <w:noProof/>
              <w:kern w:val="2"/>
              <w:lang w:eastAsia="en-US"/>
              <w14:ligatures w14:val="standardContextual"/>
            </w:rPr>
          </w:pPr>
          <w:hyperlink w:anchor="_Toc185172216" w:history="1">
            <w:r w:rsidRPr="004E48C6">
              <w:rPr>
                <w:rStyle w:val="Hyperlink"/>
                <w:noProof/>
              </w:rPr>
              <w:t>Variance Threshold</w:t>
            </w:r>
            <w:r>
              <w:rPr>
                <w:noProof/>
                <w:webHidden/>
              </w:rPr>
              <w:tab/>
            </w:r>
            <w:r>
              <w:rPr>
                <w:noProof/>
                <w:webHidden/>
              </w:rPr>
              <w:fldChar w:fldCharType="begin"/>
            </w:r>
            <w:r>
              <w:rPr>
                <w:noProof/>
                <w:webHidden/>
              </w:rPr>
              <w:instrText xml:space="preserve"> PAGEREF _Toc185172216 \h </w:instrText>
            </w:r>
            <w:r>
              <w:rPr>
                <w:noProof/>
                <w:webHidden/>
              </w:rPr>
            </w:r>
            <w:r>
              <w:rPr>
                <w:noProof/>
                <w:webHidden/>
              </w:rPr>
              <w:fldChar w:fldCharType="separate"/>
            </w:r>
            <w:r w:rsidR="00B3475E">
              <w:rPr>
                <w:noProof/>
                <w:webHidden/>
              </w:rPr>
              <w:t>37</w:t>
            </w:r>
            <w:r>
              <w:rPr>
                <w:noProof/>
                <w:webHidden/>
              </w:rPr>
              <w:fldChar w:fldCharType="end"/>
            </w:r>
          </w:hyperlink>
        </w:p>
        <w:p w14:paraId="6C3C2E38" w14:textId="49E11D6A" w:rsidR="00305D73" w:rsidRDefault="00305D73">
          <w:pPr>
            <w:pStyle w:val="TOC3"/>
            <w:tabs>
              <w:tab w:val="right" w:leader="dot" w:pos="9350"/>
            </w:tabs>
            <w:rPr>
              <w:noProof/>
              <w:kern w:val="2"/>
              <w:lang w:eastAsia="en-US"/>
              <w14:ligatures w14:val="standardContextual"/>
            </w:rPr>
          </w:pPr>
          <w:hyperlink w:anchor="_Toc185172217" w:history="1">
            <w:r w:rsidRPr="004E48C6">
              <w:rPr>
                <w:rStyle w:val="Hyperlink"/>
                <w:noProof/>
              </w:rPr>
              <w:t>Correlation Matrix Program</w:t>
            </w:r>
            <w:r>
              <w:rPr>
                <w:noProof/>
                <w:webHidden/>
              </w:rPr>
              <w:tab/>
            </w:r>
            <w:r>
              <w:rPr>
                <w:noProof/>
                <w:webHidden/>
              </w:rPr>
              <w:fldChar w:fldCharType="begin"/>
            </w:r>
            <w:r>
              <w:rPr>
                <w:noProof/>
                <w:webHidden/>
              </w:rPr>
              <w:instrText xml:space="preserve"> PAGEREF _Toc185172217 \h </w:instrText>
            </w:r>
            <w:r>
              <w:rPr>
                <w:noProof/>
                <w:webHidden/>
              </w:rPr>
            </w:r>
            <w:r>
              <w:rPr>
                <w:noProof/>
                <w:webHidden/>
              </w:rPr>
              <w:fldChar w:fldCharType="separate"/>
            </w:r>
            <w:r w:rsidR="00B3475E">
              <w:rPr>
                <w:noProof/>
                <w:webHidden/>
              </w:rPr>
              <w:t>40</w:t>
            </w:r>
            <w:r>
              <w:rPr>
                <w:noProof/>
                <w:webHidden/>
              </w:rPr>
              <w:fldChar w:fldCharType="end"/>
            </w:r>
          </w:hyperlink>
        </w:p>
        <w:p w14:paraId="5BC60F88" w14:textId="0E4DC802" w:rsidR="00305D73" w:rsidRDefault="00305D73">
          <w:pPr>
            <w:pStyle w:val="TOC3"/>
            <w:tabs>
              <w:tab w:val="right" w:leader="dot" w:pos="9350"/>
            </w:tabs>
            <w:rPr>
              <w:noProof/>
              <w:kern w:val="2"/>
              <w:lang w:eastAsia="en-US"/>
              <w14:ligatures w14:val="standardContextual"/>
            </w:rPr>
          </w:pPr>
          <w:hyperlink w:anchor="_Toc185172218" w:history="1">
            <w:r w:rsidRPr="004E48C6">
              <w:rPr>
                <w:rStyle w:val="Hyperlink"/>
                <w:noProof/>
              </w:rPr>
              <w:t>Mean Shift</w:t>
            </w:r>
            <w:r>
              <w:rPr>
                <w:noProof/>
                <w:webHidden/>
              </w:rPr>
              <w:tab/>
            </w:r>
            <w:r>
              <w:rPr>
                <w:noProof/>
                <w:webHidden/>
              </w:rPr>
              <w:fldChar w:fldCharType="begin"/>
            </w:r>
            <w:r>
              <w:rPr>
                <w:noProof/>
                <w:webHidden/>
              </w:rPr>
              <w:instrText xml:space="preserve"> PAGEREF _Toc185172218 \h </w:instrText>
            </w:r>
            <w:r>
              <w:rPr>
                <w:noProof/>
                <w:webHidden/>
              </w:rPr>
            </w:r>
            <w:r>
              <w:rPr>
                <w:noProof/>
                <w:webHidden/>
              </w:rPr>
              <w:fldChar w:fldCharType="separate"/>
            </w:r>
            <w:r w:rsidR="00B3475E">
              <w:rPr>
                <w:noProof/>
                <w:webHidden/>
              </w:rPr>
              <w:t>43</w:t>
            </w:r>
            <w:r>
              <w:rPr>
                <w:noProof/>
                <w:webHidden/>
              </w:rPr>
              <w:fldChar w:fldCharType="end"/>
            </w:r>
          </w:hyperlink>
        </w:p>
        <w:p w14:paraId="584EB18A" w14:textId="3F1CC6D1" w:rsidR="00305D73" w:rsidRDefault="00305D73">
          <w:pPr>
            <w:pStyle w:val="TOC3"/>
            <w:tabs>
              <w:tab w:val="right" w:leader="dot" w:pos="9350"/>
            </w:tabs>
            <w:rPr>
              <w:noProof/>
              <w:kern w:val="2"/>
              <w:lang w:eastAsia="en-US"/>
              <w14:ligatures w14:val="standardContextual"/>
            </w:rPr>
          </w:pPr>
          <w:hyperlink w:anchor="_Toc185172219" w:history="1">
            <w:r w:rsidRPr="004E48C6">
              <w:rPr>
                <w:rStyle w:val="Hyperlink"/>
                <w:noProof/>
              </w:rPr>
              <w:t>Random Forest Program</w:t>
            </w:r>
            <w:r>
              <w:rPr>
                <w:noProof/>
                <w:webHidden/>
              </w:rPr>
              <w:tab/>
            </w:r>
            <w:r>
              <w:rPr>
                <w:noProof/>
                <w:webHidden/>
              </w:rPr>
              <w:fldChar w:fldCharType="begin"/>
            </w:r>
            <w:r>
              <w:rPr>
                <w:noProof/>
                <w:webHidden/>
              </w:rPr>
              <w:instrText xml:space="preserve"> PAGEREF _Toc185172219 \h </w:instrText>
            </w:r>
            <w:r>
              <w:rPr>
                <w:noProof/>
                <w:webHidden/>
              </w:rPr>
            </w:r>
            <w:r>
              <w:rPr>
                <w:noProof/>
                <w:webHidden/>
              </w:rPr>
              <w:fldChar w:fldCharType="separate"/>
            </w:r>
            <w:r w:rsidR="00B3475E">
              <w:rPr>
                <w:noProof/>
                <w:webHidden/>
              </w:rPr>
              <w:t>44</w:t>
            </w:r>
            <w:r>
              <w:rPr>
                <w:noProof/>
                <w:webHidden/>
              </w:rPr>
              <w:fldChar w:fldCharType="end"/>
            </w:r>
          </w:hyperlink>
        </w:p>
        <w:p w14:paraId="6C15DA86" w14:textId="5DFDF2DE" w:rsidR="00626EB0" w:rsidRDefault="0085698C">
          <w:pPr>
            <w:ind w:firstLine="0"/>
          </w:pPr>
          <w:r>
            <w:rPr>
              <w:b/>
              <w:bCs/>
              <w:noProof/>
            </w:rPr>
            <w:fldChar w:fldCharType="end"/>
          </w:r>
        </w:p>
      </w:sdtContent>
    </w:sdt>
    <w:p w14:paraId="0CDA86C2" w14:textId="77777777" w:rsidR="00E1778B" w:rsidRDefault="00E1778B">
      <w:pPr>
        <w:rPr>
          <w:rFonts w:asciiTheme="majorHAnsi" w:eastAsiaTheme="majorEastAsia" w:hAnsiTheme="majorHAnsi" w:cstheme="majorBidi"/>
          <w:b/>
          <w:bCs/>
        </w:rPr>
      </w:pPr>
      <w:r>
        <w:br w:type="page"/>
      </w:r>
    </w:p>
    <w:p w14:paraId="1D6D2B89" w14:textId="782DB736" w:rsidR="00626EB0" w:rsidRDefault="00134A20" w:rsidP="00E1778B">
      <w:pPr>
        <w:pStyle w:val="Heading1"/>
      </w:pPr>
      <w:bookmarkStart w:id="0" w:name="_Toc185172187"/>
      <w:r>
        <w:t xml:space="preserve">Introduction and </w:t>
      </w:r>
      <w:r w:rsidR="003F44C3">
        <w:t>Objectives</w:t>
      </w:r>
      <w:bookmarkEnd w:id="0"/>
    </w:p>
    <w:p w14:paraId="167FBE76" w14:textId="36EC513D" w:rsidR="007F6628" w:rsidRPr="007F6628" w:rsidRDefault="61558FD2" w:rsidP="00852876">
      <w:r>
        <w:t>The p</w:t>
      </w:r>
      <w:r w:rsidR="06FE8808">
        <w:t>roject’s purpose</w:t>
      </w:r>
      <w:r>
        <w:t xml:space="preserve"> is to explore the application of advanced data mining techniques to uncover patterns from the datasets used in Project 1. We chose the 2018 Central Park Squirrel Census dataset and the NYC Open Data Bicycle Parking dataset. The analysis done is meant to </w:t>
      </w:r>
      <w:r w:rsidR="7D684552">
        <w:t xml:space="preserve">display the utility of clustering algorithms- K-Means, DBSCAN, and Mean </w:t>
      </w:r>
      <w:r w:rsidR="74B190BF">
        <w:t>S</w:t>
      </w:r>
      <w:r w:rsidR="7D684552">
        <w:t>hift- as well as Random Forest</w:t>
      </w:r>
      <w:r w:rsidR="49BB023C">
        <w:t xml:space="preserve"> </w:t>
      </w:r>
      <w:r w:rsidR="000747A9">
        <w:t xml:space="preserve">classification </w:t>
      </w:r>
      <w:r w:rsidR="49BB023C">
        <w:t xml:space="preserve">to develop a deeper scope of insights. </w:t>
      </w:r>
    </w:p>
    <w:p w14:paraId="6693484F" w14:textId="01F5905F" w:rsidR="02C6EA7F" w:rsidRDefault="49BB023C" w:rsidP="00852876">
      <w:r>
        <w:t>The project’s objective</w:t>
      </w:r>
      <w:r w:rsidR="6E455763">
        <w:t>s</w:t>
      </w:r>
      <w:r>
        <w:t xml:space="preserve"> </w:t>
      </w:r>
      <w:r w:rsidR="2D51C5C4">
        <w:t>center</w:t>
      </w:r>
      <w:r>
        <w:t xml:space="preserve"> on demonstrating the power of data-driven </w:t>
      </w:r>
      <w:r w:rsidR="00EE54AE">
        <w:t>methods</w:t>
      </w:r>
      <w:r>
        <w:t xml:space="preserve"> to address specific challenges in </w:t>
      </w:r>
      <w:r w:rsidR="00EE54AE">
        <w:t>analytics</w:t>
      </w:r>
      <w:r>
        <w:t xml:space="preserve">. For the Squirrel Census dataset, the focus is on identifying behavioral trends of squirrels and the correlation of them with variables of time, such as </w:t>
      </w:r>
      <w:r w:rsidR="569610C4">
        <w:t>the time of day</w:t>
      </w:r>
      <w:r>
        <w:t xml:space="preserve">. </w:t>
      </w:r>
      <w:r w:rsidR="7D684552">
        <w:t xml:space="preserve"> </w:t>
      </w:r>
      <w:r w:rsidR="27DE23CE">
        <w:t>For the Bicycle Parking dataset, the focus is on identifying variables of space</w:t>
      </w:r>
      <w:r w:rsidR="30019ACC">
        <w:t>, such as geographical location,</w:t>
      </w:r>
      <w:r w:rsidR="27DE23CE">
        <w:t xml:space="preserve"> and analyzing the relationship between that and other attributes, like rack type, and external factors, like </w:t>
      </w:r>
      <w:r w:rsidR="50BD173B">
        <w:t>hurricane</w:t>
      </w:r>
      <w:r w:rsidR="27DE23CE">
        <w:t xml:space="preserve"> </w:t>
      </w:r>
      <w:r w:rsidR="0A5F5BC3">
        <w:t>evacuation</w:t>
      </w:r>
      <w:r w:rsidR="27DE23CE">
        <w:t xml:space="preserve"> zones. By integrating clustering and classification methodologies, this project </w:t>
      </w:r>
      <w:r w:rsidR="094BF158">
        <w:t>can</w:t>
      </w:r>
      <w:r w:rsidR="27DE23CE">
        <w:t xml:space="preserve"> highlig</w:t>
      </w:r>
      <w:r w:rsidR="40E4A509">
        <w:t>ht the strengths and weaknesses in dealing with real-world data</w:t>
      </w:r>
      <w:r w:rsidR="372F395C">
        <w:t xml:space="preserve">, and how the results could inform further research and real-world </w:t>
      </w:r>
      <w:r w:rsidR="00303DCA">
        <w:t>decision-making,</w:t>
      </w:r>
      <w:r w:rsidR="372F395C">
        <w:t xml:space="preserve"> in this case, particularly in urban wildlife management and infrastructure planning. </w:t>
      </w:r>
    </w:p>
    <w:p w14:paraId="497B9FB2" w14:textId="77777777" w:rsidR="00FF27A9" w:rsidRDefault="00FF27A9" w:rsidP="00852876"/>
    <w:p w14:paraId="479302B6" w14:textId="226497F9" w:rsidR="006B6E59" w:rsidRPr="006B6E59" w:rsidRDefault="001C7E8C" w:rsidP="006B6E59">
      <w:pPr>
        <w:pStyle w:val="Heading1"/>
      </w:pPr>
      <w:bookmarkStart w:id="1" w:name="_Toc185172188"/>
      <w:r w:rsidRPr="001C7E8C">
        <w:t xml:space="preserve">Description of </w:t>
      </w:r>
      <w:r>
        <w:t>D</w:t>
      </w:r>
      <w:r w:rsidRPr="001C7E8C">
        <w:t xml:space="preserve">ata </w:t>
      </w:r>
      <w:r>
        <w:t>S</w:t>
      </w:r>
      <w:r w:rsidRPr="001C7E8C">
        <w:t>ets</w:t>
      </w:r>
      <w:bookmarkEnd w:id="1"/>
    </w:p>
    <w:p w14:paraId="64C30D63" w14:textId="60AB2EFC" w:rsidR="001C7E8C" w:rsidRDefault="001C7E8C" w:rsidP="001C7E8C">
      <w:pPr>
        <w:pStyle w:val="Heading2"/>
      </w:pPr>
      <w:bookmarkStart w:id="2" w:name="_Toc185172189"/>
      <w:r>
        <w:t xml:space="preserve">Data Set 1: </w:t>
      </w:r>
      <w:hyperlink r:id="rId9" w:history="1">
        <w:r w:rsidR="0018205A" w:rsidRPr="002F6D33">
          <w:rPr>
            <w:rStyle w:val="Hyperlink"/>
          </w:rPr>
          <w:t>2018 Central Park Squirrel Census - Squirrel Data</w:t>
        </w:r>
        <w:bookmarkEnd w:id="2"/>
      </w:hyperlink>
    </w:p>
    <w:p w14:paraId="0FA9502F" w14:textId="079F090E" w:rsidR="02C6EA7F" w:rsidRDefault="00DA781F">
      <w:r>
        <w:t>The dataset is a squirrel census conducted in New York City in 2018, containing 31 attributes and 3,024 records. It includes data such as the longitude, latitude, and date of each squirrel sighting, as well as various attributes describing the squirrels' characteristics, the type of area where they were observed, and the method of observation. Some of the data is sparse, particularly regarding the squirrels' behaviors (e.g., running, climbing, chasing, eating, foraging). There are also missing values related to squirrel coloration, which may require omitting incomplete rows or extrapolating the missing data.</w:t>
      </w:r>
    </w:p>
    <w:p w14:paraId="23CF84B1" w14:textId="0712132D" w:rsidR="02C6EA7F" w:rsidRDefault="00DA781F">
      <w:r>
        <w:t>Additionally, the column indicating whether the squirrel was seen above ground is inconsistent: if the squirrel was observed at ground level, the value is recorded as "False," but if observed above ground, the approximate height is recorded. This column will need to be standardized for consistency. There's also potential to explore the usability of the "Other Interactions" column, which appears to primarily record data about human-squirrel interactions.</w:t>
      </w:r>
    </w:p>
    <w:p w14:paraId="076548B8" w14:textId="77777777" w:rsidR="00F42256" w:rsidRDefault="00DA781F" w:rsidP="00DA781F">
      <w:pPr>
        <w:rPr>
          <w:noProof/>
        </w:rPr>
      </w:pPr>
      <w:r>
        <w:t>Furthermore, we may consider transforming the categorical and binary data in the columns labeled "Kuks," "Quaas," "Moans," "Tail flags," "Tail twitches," and "Approaches," as some of these actions might be mutually exclusive and could be combined to streamline the data.</w:t>
      </w:r>
      <w:r w:rsidR="00F42256" w:rsidRPr="00F42256">
        <w:rPr>
          <w:noProof/>
        </w:rPr>
        <w:t xml:space="preserve"> </w:t>
      </w:r>
    </w:p>
    <w:p w14:paraId="628A76D2" w14:textId="6A4063CB" w:rsidR="02C6EA7F" w:rsidRDefault="02C6EA7F" w:rsidP="02C6EA7F">
      <w:pPr>
        <w:rPr>
          <w:noProof/>
        </w:rPr>
      </w:pPr>
    </w:p>
    <w:p w14:paraId="5B326757" w14:textId="77777777" w:rsidR="00482089" w:rsidRDefault="00F90B11" w:rsidP="00482089">
      <w:pPr>
        <w:keepNext/>
        <w:ind w:firstLine="0"/>
      </w:pPr>
      <w:r>
        <w:rPr>
          <w:noProof/>
        </w:rPr>
        <w:drawing>
          <wp:inline distT="0" distB="0" distL="0" distR="0" wp14:anchorId="66301B2B" wp14:editId="7CE5A719">
            <wp:extent cx="5943600" cy="855345"/>
            <wp:effectExtent l="0" t="0" r="0" b="0"/>
            <wp:docPr id="1775715012" name="Picture 3"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5012" name="Picture 3" descr="A white sheet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55345"/>
                    </a:xfrm>
                    <a:prstGeom prst="rect">
                      <a:avLst/>
                    </a:prstGeom>
                  </pic:spPr>
                </pic:pic>
              </a:graphicData>
            </a:graphic>
          </wp:inline>
        </w:drawing>
      </w:r>
    </w:p>
    <w:p w14:paraId="377644D9" w14:textId="3609101E" w:rsidR="00DA781F" w:rsidRPr="007F6628" w:rsidRDefault="00482089" w:rsidP="00482089">
      <w:pPr>
        <w:pStyle w:val="Caption"/>
      </w:pPr>
      <w:r>
        <w:t xml:space="preserve">Figure </w:t>
      </w:r>
      <w:r>
        <w:fldChar w:fldCharType="begin"/>
      </w:r>
      <w:r>
        <w:instrText xml:space="preserve"> SEQ Figure \* ARABIC </w:instrText>
      </w:r>
      <w:r>
        <w:fldChar w:fldCharType="separate"/>
      </w:r>
      <w:r w:rsidR="00B3475E">
        <w:rPr>
          <w:noProof/>
        </w:rPr>
        <w:t>1</w:t>
      </w:r>
      <w:r>
        <w:fldChar w:fldCharType="end"/>
      </w:r>
      <w:r>
        <w:t xml:space="preserve"> </w:t>
      </w:r>
      <w:r w:rsidRPr="00DC2FC3">
        <w:t xml:space="preserve">A few records (rows) of the </w:t>
      </w:r>
      <w:r>
        <w:t>first</w:t>
      </w:r>
      <w:r w:rsidRPr="00DC2FC3">
        <w:t xml:space="preserve"> dataset</w:t>
      </w:r>
    </w:p>
    <w:p w14:paraId="2426F129" w14:textId="6A373CB0" w:rsidR="001C7E8C" w:rsidRDefault="001C7E8C" w:rsidP="001C7E8C">
      <w:pPr>
        <w:pStyle w:val="Heading2"/>
      </w:pPr>
      <w:bookmarkStart w:id="3" w:name="_Toc185172190"/>
      <w:r>
        <w:t>Data Set 2:</w:t>
      </w:r>
      <w:r w:rsidR="00FB40DE">
        <w:t xml:space="preserve"> </w:t>
      </w:r>
      <w:hyperlink r:id="rId11" w:history="1">
        <w:r w:rsidR="000467BD" w:rsidRPr="000467BD">
          <w:rPr>
            <w:rStyle w:val="Hyperlink"/>
          </w:rPr>
          <w:t>Bicycle Parking</w:t>
        </w:r>
        <w:bookmarkEnd w:id="3"/>
      </w:hyperlink>
    </w:p>
    <w:p w14:paraId="4B0FDC2B" w14:textId="5931C645" w:rsidR="0081253F" w:rsidRDefault="0029551E" w:rsidP="0081253F">
      <w:pPr>
        <w:keepNext/>
      </w:pPr>
      <w:r>
        <w:t>The dataset used for the project is Bicycle Parking, provided by NYC Open Data. It represents all bike parking locations in the 5 boroughs of NYC, as provided by the DoT. They have, additionally, provided a map of the objects given in the dataset, though it is a separate download. It has been public since 2019 and is updated on an annual basis. It has 25 columns which generally define exacting details for where the parking lot is, as well as certain defining features of the lot, such as what type of bike rack it uses, when it was installed, and a unique identifier for the rack. Presently, it contains over 32,000 records.</w:t>
      </w:r>
      <w:r w:rsidR="00581090">
        <w:rPr>
          <w:noProof/>
        </w:rPr>
        <w:drawing>
          <wp:inline distT="0" distB="0" distL="0" distR="0" wp14:anchorId="50CB653E" wp14:editId="2823FB3D">
            <wp:extent cx="5943600" cy="1109345"/>
            <wp:effectExtent l="0" t="0" r="0" b="0"/>
            <wp:docPr id="12260929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92925" name="Picture 1" descr="A white background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09345"/>
                    </a:xfrm>
                    <a:prstGeom prst="rect">
                      <a:avLst/>
                    </a:prstGeom>
                  </pic:spPr>
                </pic:pic>
              </a:graphicData>
            </a:graphic>
          </wp:inline>
        </w:drawing>
      </w:r>
    </w:p>
    <w:p w14:paraId="74F6C250" w14:textId="31B7A8BB" w:rsidR="02C6EA7F" w:rsidRDefault="0081253F" w:rsidP="207BF7DE">
      <w:pPr>
        <w:pStyle w:val="Caption"/>
      </w:pPr>
      <w:r>
        <w:t xml:space="preserve">Figure </w:t>
      </w:r>
      <w:r>
        <w:fldChar w:fldCharType="begin"/>
      </w:r>
      <w:r>
        <w:instrText xml:space="preserve"> SEQ Figure \* ARABIC </w:instrText>
      </w:r>
      <w:r>
        <w:fldChar w:fldCharType="separate"/>
      </w:r>
      <w:r w:rsidR="00B3475E">
        <w:rPr>
          <w:noProof/>
        </w:rPr>
        <w:t>2</w:t>
      </w:r>
      <w:r>
        <w:fldChar w:fldCharType="end"/>
      </w:r>
      <w:r>
        <w:t xml:space="preserve"> </w:t>
      </w:r>
      <w:r w:rsidRPr="00AA67ED">
        <w:t xml:space="preserve">A few records (rows) of the </w:t>
      </w:r>
      <w:r>
        <w:t xml:space="preserve">second </w:t>
      </w:r>
      <w:r w:rsidRPr="00AA67ED">
        <w:t>dataset</w:t>
      </w:r>
    </w:p>
    <w:p w14:paraId="21A4CB56" w14:textId="77777777" w:rsidR="00FF27A9" w:rsidRPr="00FF27A9" w:rsidRDefault="00FF27A9" w:rsidP="00FF27A9"/>
    <w:p w14:paraId="17EDEF9F" w14:textId="2F2F55F8" w:rsidR="001C7E8C" w:rsidRDefault="00B46667" w:rsidP="001C7E8C">
      <w:pPr>
        <w:pStyle w:val="Heading1"/>
      </w:pPr>
      <w:bookmarkStart w:id="4" w:name="_Toc185172191"/>
      <w:r>
        <w:t>Design and Methods</w:t>
      </w:r>
      <w:bookmarkEnd w:id="4"/>
    </w:p>
    <w:p w14:paraId="4475B4D4" w14:textId="5B2A9A63" w:rsidR="007D0FE5" w:rsidRDefault="00EE29FD" w:rsidP="007D0FE5">
      <w:pPr>
        <w:pStyle w:val="Heading3"/>
      </w:pPr>
      <w:bookmarkStart w:id="5" w:name="_Toc185172192"/>
      <w:r>
        <w:t>Approac</w:t>
      </w:r>
      <w:r w:rsidR="004168A5">
        <w:t>h</w:t>
      </w:r>
      <w:bookmarkEnd w:id="5"/>
    </w:p>
    <w:p w14:paraId="7D086DF0" w14:textId="4C6E754A" w:rsidR="00EE7E4F" w:rsidRPr="00EE7E4F" w:rsidRDefault="00EE7E4F" w:rsidP="00EE7E4F">
      <w:pPr>
        <w:pStyle w:val="Heading4"/>
      </w:pPr>
      <w:r w:rsidRPr="02A73ACA">
        <w:t>Data Set 1:</w:t>
      </w:r>
      <w:r>
        <w:t xml:space="preserve"> </w:t>
      </w:r>
      <w:r w:rsidRPr="00C55F13">
        <w:t>2018 Central Park Squirrel Census - Squirrel Data</w:t>
      </w:r>
    </w:p>
    <w:p w14:paraId="5F38D9D8" w14:textId="361D831B" w:rsidR="4683DAFB" w:rsidRDefault="4683DAFB" w:rsidP="27B45F92">
      <w:pPr>
        <w:spacing w:before="240" w:after="240"/>
      </w:pPr>
      <w:r w:rsidRPr="27B45F92">
        <w:rPr>
          <w:rFonts w:ascii="Times New Roman" w:eastAsia="Times New Roman" w:hAnsi="Times New Roman" w:cs="Times New Roman"/>
        </w:rPr>
        <w:t>To understand how squirrel behavior varies by time of day (AM/PM), we took a comprehensive approach that involved data cleaning, feature selection, clustering, and predictive modeling. First, we cleaned the dataset to ensure its consistency and reliability, standardizing behavioral attributes, resolving redundancies, and removing noisy or contradictory data. Next, we performed feature selection, focusing on key behavioral traits—such as running, climbing, eating, and foraging—that showed sufficient variance and relevance for analysis. We then applied K-means and DBSCAN clustering techniques to identify patterns in squirrel activities. These methods revealed both common and rare behaviors that were previously unclear. Clustering uncovered time-specific trends, with certain clusters like 9, 22, and 6 showing a strong association with PM behaviors, while others, such as Cluster 0, were primarily AM. This clustering analysis provided valuable insights that served as the foundation for applying a Random Forest model to predict the time of day based on observed squirrel behaviors, allowing for a deeper exploration of the relationship between activity patterns and time.</w:t>
      </w:r>
    </w:p>
    <w:p w14:paraId="54B8BC85" w14:textId="00AFF2C5" w:rsidR="27B45F92" w:rsidRDefault="27B45F92" w:rsidP="27B45F92"/>
    <w:p w14:paraId="3D6A8047" w14:textId="5D027BF1" w:rsidR="00196723" w:rsidRDefault="00EE7E4F" w:rsidP="00EE7E4F">
      <w:pPr>
        <w:pStyle w:val="Heading4"/>
      </w:pPr>
      <w:r>
        <w:t xml:space="preserve">Data Set 2: </w:t>
      </w:r>
      <w:r w:rsidRPr="00C55F13">
        <w:t>Bicycle Parking</w:t>
      </w:r>
    </w:p>
    <w:p w14:paraId="2FE49AED" w14:textId="7B618A41" w:rsidR="009E6F1B" w:rsidRDefault="009E6F1B" w:rsidP="00196723">
      <w:pPr>
        <w:rPr>
          <w:rFonts w:ascii="Times New Roman" w:eastAsia="Times New Roman" w:hAnsi="Times New Roman" w:cs="Times New Roman"/>
        </w:rPr>
      </w:pPr>
      <w:r>
        <w:rPr>
          <w:rFonts w:ascii="Times New Roman" w:eastAsia="Times New Roman" w:hAnsi="Times New Roman" w:cs="Times New Roman"/>
        </w:rPr>
        <w:t xml:space="preserve">Our approach for </w:t>
      </w:r>
      <w:r w:rsidR="009A4229">
        <w:rPr>
          <w:rFonts w:ascii="Times New Roman" w:eastAsia="Times New Roman" w:hAnsi="Times New Roman" w:cs="Times New Roman"/>
        </w:rPr>
        <w:t xml:space="preserve">analyzing the Bicycle Parking data set is to </w:t>
      </w:r>
      <w:r w:rsidR="00A83A3B">
        <w:rPr>
          <w:rFonts w:ascii="Times New Roman" w:eastAsia="Times New Roman" w:hAnsi="Times New Roman" w:cs="Times New Roman"/>
        </w:rPr>
        <w:t xml:space="preserve">apply </w:t>
      </w:r>
      <w:r w:rsidR="009E6818">
        <w:rPr>
          <w:rFonts w:ascii="Times New Roman" w:eastAsia="Times New Roman" w:hAnsi="Times New Roman" w:cs="Times New Roman"/>
        </w:rPr>
        <w:t xml:space="preserve">both </w:t>
      </w:r>
      <w:r w:rsidR="00241B2A">
        <w:rPr>
          <w:rFonts w:ascii="Times New Roman" w:eastAsia="Times New Roman" w:hAnsi="Times New Roman" w:cs="Times New Roman"/>
        </w:rPr>
        <w:t xml:space="preserve">Mean Shift clustering and Random Forest </w:t>
      </w:r>
      <w:r w:rsidR="000F4251">
        <w:rPr>
          <w:rFonts w:ascii="Times New Roman" w:eastAsia="Times New Roman" w:hAnsi="Times New Roman" w:cs="Times New Roman"/>
        </w:rPr>
        <w:t xml:space="preserve">classification. </w:t>
      </w:r>
      <w:r w:rsidR="002856B0">
        <w:rPr>
          <w:rFonts w:ascii="Times New Roman" w:eastAsia="Times New Roman" w:hAnsi="Times New Roman" w:cs="Times New Roman"/>
        </w:rPr>
        <w:t xml:space="preserve">We </w:t>
      </w:r>
      <w:r w:rsidR="00193780">
        <w:rPr>
          <w:rFonts w:ascii="Times New Roman" w:eastAsia="Times New Roman" w:hAnsi="Times New Roman" w:cs="Times New Roman"/>
        </w:rPr>
        <w:t>want to clean</w:t>
      </w:r>
      <w:r w:rsidR="002856B0">
        <w:rPr>
          <w:rFonts w:ascii="Times New Roman" w:eastAsia="Times New Roman" w:hAnsi="Times New Roman" w:cs="Times New Roman"/>
        </w:rPr>
        <w:t xml:space="preserve"> up the data set by</w:t>
      </w:r>
      <w:r w:rsidR="0008583E">
        <w:rPr>
          <w:rFonts w:ascii="Times New Roman" w:eastAsia="Times New Roman" w:hAnsi="Times New Roman" w:cs="Times New Roman"/>
        </w:rPr>
        <w:t xml:space="preserve"> applying</w:t>
      </w:r>
      <w:r w:rsidR="002856B0">
        <w:rPr>
          <w:rFonts w:ascii="Times New Roman" w:eastAsia="Times New Roman" w:hAnsi="Times New Roman" w:cs="Times New Roman"/>
        </w:rPr>
        <w:t xml:space="preserve"> </w:t>
      </w:r>
      <w:r w:rsidR="0008583E">
        <w:rPr>
          <w:rFonts w:ascii="Times New Roman" w:eastAsia="Times New Roman" w:hAnsi="Times New Roman" w:cs="Times New Roman"/>
        </w:rPr>
        <w:t>o</w:t>
      </w:r>
      <w:r w:rsidR="0008583E" w:rsidRPr="0008583E">
        <w:rPr>
          <w:rFonts w:ascii="Times New Roman" w:eastAsia="Times New Roman" w:hAnsi="Times New Roman" w:cs="Times New Roman"/>
        </w:rPr>
        <w:t xml:space="preserve">ne-hot encoding </w:t>
      </w:r>
      <w:r w:rsidR="0008583E">
        <w:rPr>
          <w:rFonts w:ascii="Times New Roman" w:eastAsia="Times New Roman" w:hAnsi="Times New Roman" w:cs="Times New Roman"/>
        </w:rPr>
        <w:t>to</w:t>
      </w:r>
      <w:r w:rsidR="0008583E" w:rsidRPr="0008583E">
        <w:rPr>
          <w:rFonts w:ascii="Times New Roman" w:eastAsia="Times New Roman" w:hAnsi="Times New Roman" w:cs="Times New Roman"/>
        </w:rPr>
        <w:t xml:space="preserve"> categorical variables, handling missing values, and performing </w:t>
      </w:r>
      <w:r w:rsidR="006A7937">
        <w:rPr>
          <w:rFonts w:ascii="Times New Roman" w:eastAsia="Times New Roman" w:hAnsi="Times New Roman" w:cs="Times New Roman"/>
        </w:rPr>
        <w:t>attribute</w:t>
      </w:r>
      <w:r w:rsidR="0008583E" w:rsidRPr="0008583E">
        <w:rPr>
          <w:rFonts w:ascii="Times New Roman" w:eastAsia="Times New Roman" w:hAnsi="Times New Roman" w:cs="Times New Roman"/>
        </w:rPr>
        <w:t xml:space="preserve"> selection using variance thresholds to focus on the most relevant attributes.</w:t>
      </w:r>
      <w:r w:rsidR="00800A06">
        <w:rPr>
          <w:rFonts w:ascii="Times New Roman" w:eastAsia="Times New Roman" w:hAnsi="Times New Roman" w:cs="Times New Roman"/>
        </w:rPr>
        <w:t xml:space="preserve"> Our main goal </w:t>
      </w:r>
      <w:r w:rsidR="00193780">
        <w:rPr>
          <w:rFonts w:ascii="Times New Roman" w:eastAsia="Times New Roman" w:hAnsi="Times New Roman" w:cs="Times New Roman"/>
        </w:rPr>
        <w:t>is</w:t>
      </w:r>
      <w:r w:rsidR="00800A06">
        <w:rPr>
          <w:rFonts w:ascii="Times New Roman" w:eastAsia="Times New Roman" w:hAnsi="Times New Roman" w:cs="Times New Roman"/>
        </w:rPr>
        <w:t xml:space="preserve"> to identify patterns </w:t>
      </w:r>
      <w:r w:rsidR="00EE063F">
        <w:rPr>
          <w:rFonts w:ascii="Times New Roman" w:eastAsia="Times New Roman" w:hAnsi="Times New Roman" w:cs="Times New Roman"/>
        </w:rPr>
        <w:t xml:space="preserve">in the data set. </w:t>
      </w:r>
    </w:p>
    <w:p w14:paraId="219D9C32" w14:textId="0152379C" w:rsidR="5EA9859D" w:rsidRDefault="009B0A86" w:rsidP="5EA9859D">
      <w:pPr>
        <w:rPr>
          <w:rFonts w:ascii="Times New Roman" w:eastAsia="Times New Roman" w:hAnsi="Times New Roman" w:cs="Times New Roman"/>
        </w:rPr>
      </w:pPr>
      <w:r>
        <w:rPr>
          <w:rFonts w:ascii="Times New Roman" w:eastAsia="Times New Roman" w:hAnsi="Times New Roman" w:cs="Times New Roman"/>
        </w:rPr>
        <w:t xml:space="preserve">We </w:t>
      </w:r>
      <w:r w:rsidR="00193780">
        <w:rPr>
          <w:rFonts w:ascii="Times New Roman" w:eastAsia="Times New Roman" w:hAnsi="Times New Roman" w:cs="Times New Roman"/>
        </w:rPr>
        <w:t>want</w:t>
      </w:r>
      <w:r w:rsidR="00EE063F">
        <w:rPr>
          <w:rFonts w:ascii="Times New Roman" w:eastAsia="Times New Roman" w:hAnsi="Times New Roman" w:cs="Times New Roman"/>
        </w:rPr>
        <w:t xml:space="preserve"> </w:t>
      </w:r>
      <w:r>
        <w:rPr>
          <w:rFonts w:ascii="Times New Roman" w:eastAsia="Times New Roman" w:hAnsi="Times New Roman" w:cs="Times New Roman"/>
        </w:rPr>
        <w:t xml:space="preserve">to </w:t>
      </w:r>
      <w:r w:rsidR="00196723">
        <w:rPr>
          <w:rFonts w:ascii="Times New Roman" w:eastAsia="Times New Roman" w:hAnsi="Times New Roman" w:cs="Times New Roman"/>
        </w:rPr>
        <w:t>focus</w:t>
      </w:r>
      <w:r>
        <w:rPr>
          <w:rFonts w:ascii="Times New Roman" w:eastAsia="Times New Roman" w:hAnsi="Times New Roman" w:cs="Times New Roman"/>
        </w:rPr>
        <w:t xml:space="preserve"> </w:t>
      </w:r>
      <w:r w:rsidR="00196723">
        <w:rPr>
          <w:rFonts w:ascii="Times New Roman" w:eastAsia="Times New Roman" w:hAnsi="Times New Roman" w:cs="Times New Roman"/>
        </w:rPr>
        <w:t>on</w:t>
      </w:r>
      <w:r w:rsidR="00196723" w:rsidRPr="001633F5">
        <w:rPr>
          <w:rFonts w:ascii="Times New Roman" w:eastAsia="Times New Roman" w:hAnsi="Times New Roman" w:cs="Times New Roman"/>
        </w:rPr>
        <w:t xml:space="preserve"> us</w:t>
      </w:r>
      <w:r w:rsidR="00196723">
        <w:rPr>
          <w:rFonts w:ascii="Times New Roman" w:eastAsia="Times New Roman" w:hAnsi="Times New Roman" w:cs="Times New Roman"/>
        </w:rPr>
        <w:t xml:space="preserve">ing </w:t>
      </w:r>
      <w:r w:rsidR="00196723" w:rsidRPr="001633F5">
        <w:rPr>
          <w:rFonts w:ascii="Times New Roman" w:eastAsia="Times New Roman" w:hAnsi="Times New Roman" w:cs="Times New Roman"/>
        </w:rPr>
        <w:t xml:space="preserve">the Mean Shift clustering algorithm to identify natural groupings within the bicycle parking dataset. </w:t>
      </w:r>
      <w:r w:rsidR="00EE063F">
        <w:rPr>
          <w:rFonts w:ascii="Times New Roman" w:eastAsia="Times New Roman" w:hAnsi="Times New Roman" w:cs="Times New Roman"/>
        </w:rPr>
        <w:t xml:space="preserve">We </w:t>
      </w:r>
      <w:r w:rsidR="00193780">
        <w:rPr>
          <w:rFonts w:ascii="Times New Roman" w:eastAsia="Times New Roman" w:hAnsi="Times New Roman" w:cs="Times New Roman"/>
        </w:rPr>
        <w:t>want to do</w:t>
      </w:r>
      <w:r w:rsidR="00EE063F">
        <w:rPr>
          <w:rFonts w:ascii="Times New Roman" w:eastAsia="Times New Roman" w:hAnsi="Times New Roman" w:cs="Times New Roman"/>
        </w:rPr>
        <w:t xml:space="preserve"> this so that we </w:t>
      </w:r>
      <w:r w:rsidR="00193780">
        <w:rPr>
          <w:rFonts w:ascii="Times New Roman" w:eastAsia="Times New Roman" w:hAnsi="Times New Roman" w:cs="Times New Roman"/>
        </w:rPr>
        <w:t>can</w:t>
      </w:r>
      <w:r w:rsidR="00EE063F">
        <w:rPr>
          <w:rFonts w:ascii="Times New Roman" w:eastAsia="Times New Roman" w:hAnsi="Times New Roman" w:cs="Times New Roman"/>
        </w:rPr>
        <w:t xml:space="preserve"> get </w:t>
      </w:r>
      <w:r w:rsidR="00196723" w:rsidRPr="001633F5">
        <w:rPr>
          <w:rFonts w:ascii="Times New Roman" w:eastAsia="Times New Roman" w:hAnsi="Times New Roman" w:cs="Times New Roman"/>
        </w:rPr>
        <w:t>insights into patterns, such as spatial clustering of parking racks or relationships between features like location, borough code, and rack type</w:t>
      </w:r>
      <w:r w:rsidR="003A0ED1">
        <w:rPr>
          <w:rFonts w:ascii="Times New Roman" w:eastAsia="Times New Roman" w:hAnsi="Times New Roman" w:cs="Times New Roman"/>
        </w:rPr>
        <w:t>.</w:t>
      </w:r>
      <w:r w:rsidR="004F68AC">
        <w:rPr>
          <w:rFonts w:ascii="Times New Roman" w:eastAsia="Times New Roman" w:hAnsi="Times New Roman" w:cs="Times New Roman"/>
        </w:rPr>
        <w:t xml:space="preserve"> By doing this we </w:t>
      </w:r>
      <w:r w:rsidR="00193780">
        <w:rPr>
          <w:rFonts w:ascii="Times New Roman" w:eastAsia="Times New Roman" w:hAnsi="Times New Roman" w:cs="Times New Roman"/>
        </w:rPr>
        <w:t>want to be</w:t>
      </w:r>
      <w:r w:rsidR="004F68AC">
        <w:rPr>
          <w:rFonts w:ascii="Times New Roman" w:eastAsia="Times New Roman" w:hAnsi="Times New Roman" w:cs="Times New Roman"/>
        </w:rPr>
        <w:t xml:space="preserve"> able to</w:t>
      </w:r>
      <w:r w:rsidR="0098031B">
        <w:rPr>
          <w:rFonts w:ascii="Times New Roman" w:eastAsia="Times New Roman" w:hAnsi="Times New Roman" w:cs="Times New Roman"/>
        </w:rPr>
        <w:t xml:space="preserve"> use the unsupervised learning technique to group </w:t>
      </w:r>
      <w:r w:rsidR="00E03BA5">
        <w:rPr>
          <w:rFonts w:ascii="Times New Roman" w:eastAsia="Times New Roman" w:hAnsi="Times New Roman" w:cs="Times New Roman"/>
        </w:rPr>
        <w:t xml:space="preserve">coordinates without predefined labels so that we can then observe how different attributes can cluster together and make </w:t>
      </w:r>
      <w:r w:rsidR="46D7B7A8" w:rsidRPr="5B3B68ED">
        <w:rPr>
          <w:rFonts w:ascii="Times New Roman" w:eastAsia="Times New Roman" w:hAnsi="Times New Roman" w:cs="Times New Roman"/>
        </w:rPr>
        <w:t>patterns</w:t>
      </w:r>
      <w:r w:rsidR="00E03BA5" w:rsidRPr="5B3B68ED">
        <w:rPr>
          <w:rFonts w:ascii="Times New Roman" w:eastAsia="Times New Roman" w:hAnsi="Times New Roman" w:cs="Times New Roman"/>
        </w:rPr>
        <w:t>.</w:t>
      </w:r>
    </w:p>
    <w:p w14:paraId="58E4439D" w14:textId="0C85BF1D" w:rsidR="009E6F1B" w:rsidRPr="00FD002B" w:rsidRDefault="00E03BA5" w:rsidP="00FD002B">
      <w:pPr>
        <w:rPr>
          <w:rFonts w:ascii="Times New Roman" w:eastAsia="Times New Roman" w:hAnsi="Times New Roman" w:cs="Times New Roman"/>
        </w:rPr>
      </w:pPr>
      <w:r>
        <w:rPr>
          <w:rFonts w:ascii="Times New Roman" w:eastAsia="Times New Roman" w:hAnsi="Times New Roman" w:cs="Times New Roman"/>
        </w:rPr>
        <w:t>As a bonus</w:t>
      </w:r>
      <w:r w:rsidR="4B707EB0" w:rsidRPr="207BF7DE">
        <w:rPr>
          <w:rFonts w:ascii="Times New Roman" w:eastAsia="Times New Roman" w:hAnsi="Times New Roman" w:cs="Times New Roman"/>
        </w:rPr>
        <w:t>,</w:t>
      </w:r>
      <w:r>
        <w:rPr>
          <w:rFonts w:ascii="Times New Roman" w:eastAsia="Times New Roman" w:hAnsi="Times New Roman" w:cs="Times New Roman"/>
        </w:rPr>
        <w:t xml:space="preserve"> if we have </w:t>
      </w:r>
      <w:r w:rsidR="00FD002B">
        <w:rPr>
          <w:rFonts w:ascii="Times New Roman" w:eastAsia="Times New Roman" w:hAnsi="Times New Roman" w:cs="Times New Roman"/>
        </w:rPr>
        <w:t>time,</w:t>
      </w:r>
      <w:r>
        <w:rPr>
          <w:rFonts w:ascii="Times New Roman" w:eastAsia="Times New Roman" w:hAnsi="Times New Roman" w:cs="Times New Roman"/>
        </w:rPr>
        <w:t xml:space="preserve"> we want to apply Random Forest classification to </w:t>
      </w:r>
      <w:r w:rsidR="00544EEE">
        <w:rPr>
          <w:rFonts w:ascii="Times New Roman" w:eastAsia="Times New Roman" w:hAnsi="Times New Roman" w:cs="Times New Roman"/>
        </w:rPr>
        <w:t xml:space="preserve">showcase the relationship between a borough and </w:t>
      </w:r>
      <w:r w:rsidR="001148DD">
        <w:rPr>
          <w:rFonts w:ascii="Times New Roman" w:eastAsia="Times New Roman" w:hAnsi="Times New Roman" w:cs="Times New Roman"/>
        </w:rPr>
        <w:t xml:space="preserve">different attributes. This will allow us to </w:t>
      </w:r>
      <w:r w:rsidR="004F10AE">
        <w:rPr>
          <w:rFonts w:ascii="Times New Roman" w:eastAsia="Times New Roman" w:hAnsi="Times New Roman" w:cs="Times New Roman"/>
        </w:rPr>
        <w:t xml:space="preserve">apply prediction to our data set to </w:t>
      </w:r>
      <w:r w:rsidR="00FD002B">
        <w:rPr>
          <w:rFonts w:ascii="Times New Roman" w:eastAsia="Times New Roman" w:hAnsi="Times New Roman" w:cs="Times New Roman"/>
        </w:rPr>
        <w:t>evaluate each feature.</w:t>
      </w:r>
    </w:p>
    <w:p w14:paraId="181F712A" w14:textId="3282F82A" w:rsidR="2BF1733F" w:rsidRDefault="2BF1733F" w:rsidP="2BF1733F">
      <w:pPr>
        <w:rPr>
          <w:rFonts w:ascii="Times New Roman" w:eastAsia="Times New Roman" w:hAnsi="Times New Roman" w:cs="Times New Roman"/>
        </w:rPr>
      </w:pPr>
    </w:p>
    <w:p w14:paraId="1B502686" w14:textId="7E961E0C" w:rsidR="00366A1D" w:rsidRDefault="004168A5" w:rsidP="00FD002B">
      <w:pPr>
        <w:pStyle w:val="Heading3"/>
      </w:pPr>
      <w:bookmarkStart w:id="6" w:name="_Toc185172193"/>
      <w:r>
        <w:t>Data Cleaning</w:t>
      </w:r>
      <w:bookmarkEnd w:id="6"/>
    </w:p>
    <w:p w14:paraId="266D3245" w14:textId="63979C1A" w:rsidR="00394BBD" w:rsidRDefault="00394BBD" w:rsidP="00394BBD">
      <w:pPr>
        <w:pStyle w:val="Heading4"/>
      </w:pPr>
      <w:r w:rsidRPr="02A73ACA">
        <w:t>Data Set 1:</w:t>
      </w:r>
      <w:r>
        <w:t xml:space="preserve"> </w:t>
      </w:r>
      <w:r w:rsidRPr="00C55F13">
        <w:t>2018 Central Park Squirrel Census - Squirrel Data</w:t>
      </w:r>
      <w:r>
        <w:t xml:space="preserve"> </w:t>
      </w:r>
    </w:p>
    <w:p w14:paraId="1C92001E" w14:textId="093471E3" w:rsidR="730ABB93" w:rsidRDefault="7E517E33" w:rsidP="5B3B68ED">
      <w:pPr>
        <w:spacing w:before="240" w:after="240"/>
      </w:pPr>
      <w:r w:rsidRPr="5B3B68ED">
        <w:rPr>
          <w:rFonts w:ascii="Times New Roman" w:eastAsia="Times New Roman" w:hAnsi="Times New Roman" w:cs="Times New Roman"/>
        </w:rPr>
        <w:t xml:space="preserve">The dataset was cleaned to resolve inconsistencies, standardize data, and reduce dimensionality. For the "Above Ground Sighter Measurement," ground-level sightings marked as "False" were changed to </w:t>
      </w:r>
      <w:r w:rsidRPr="5B3B68ED">
        <w:rPr>
          <w:rFonts w:ascii="Consolas" w:eastAsia="Consolas" w:hAnsi="Consolas" w:cs="Consolas"/>
        </w:rPr>
        <w:t>0</w:t>
      </w:r>
      <w:r w:rsidRPr="5B3B68ED">
        <w:rPr>
          <w:rFonts w:ascii="Times New Roman" w:eastAsia="Times New Roman" w:hAnsi="Times New Roman" w:cs="Times New Roman"/>
        </w:rPr>
        <w:t xml:space="preserve"> to ensure all values were numeric. Blank values in the "Location" field, found alongside missing entries in "Above Ground Sighter Measurement," were inferred as "Ground Plane," updating 65 rows. Behavioral attributes—"Runs from," "Indifferent," and "Approaches"—were logically reconciled by removing contradictory records where more than one behavior was marked </w:t>
      </w:r>
      <w:r w:rsidRPr="5B3B68ED">
        <w:rPr>
          <w:rFonts w:ascii="Consolas" w:eastAsia="Consolas" w:hAnsi="Consolas" w:cs="Consolas"/>
        </w:rPr>
        <w:t>True</w:t>
      </w:r>
      <w:r w:rsidRPr="5B3B68ED">
        <w:rPr>
          <w:rFonts w:ascii="Times New Roman" w:eastAsia="Times New Roman" w:hAnsi="Times New Roman" w:cs="Times New Roman"/>
        </w:rPr>
        <w:t xml:space="preserve">. Cases where all three attributes were </w:t>
      </w:r>
      <w:r w:rsidRPr="5B3B68ED">
        <w:rPr>
          <w:rFonts w:ascii="Consolas" w:eastAsia="Consolas" w:hAnsi="Consolas" w:cs="Consolas"/>
        </w:rPr>
        <w:t>False</w:t>
      </w:r>
      <w:r w:rsidRPr="5B3B68ED">
        <w:rPr>
          <w:rFonts w:ascii="Times New Roman" w:eastAsia="Times New Roman" w:hAnsi="Times New Roman" w:cs="Times New Roman"/>
        </w:rPr>
        <w:t xml:space="preserve"> were clarified using descriptions from the "Other Interactions" column, which was subsequently removed.</w:t>
      </w:r>
    </w:p>
    <w:p w14:paraId="00D92078" w14:textId="4487B4C0" w:rsidR="730ABB93" w:rsidRDefault="7E517E33" w:rsidP="5B3B68ED">
      <w:pPr>
        <w:spacing w:before="240" w:after="240"/>
      </w:pPr>
      <w:r w:rsidRPr="5B3B68ED">
        <w:rPr>
          <w:rFonts w:ascii="Times New Roman" w:eastAsia="Times New Roman" w:hAnsi="Times New Roman" w:cs="Times New Roman"/>
        </w:rPr>
        <w:t>Dimensional reduction was achieved by eliminating non-essential attributes such as "Other Interactions," "Other Activities," and "Unique Squirrel ID," which added little analytical value. Attributes related to fur coloration, including "Primary Fur Color," "Highlight Fur Color," and "Combination of Primary and Highlight Color," were reviewed for missing values and renamed for clarity; the latter was updated to "Additionally Highlight Color" for accuracy. These changes ensured a cleaner, more consistent dataset better suited for analysis.</w:t>
      </w:r>
    </w:p>
    <w:p w14:paraId="7CF619B5" w14:textId="59E7CB84" w:rsidR="730ABB93" w:rsidRDefault="730ABB93" w:rsidP="5B3B68ED"/>
    <w:p w14:paraId="54B75FF6" w14:textId="6075B00E" w:rsidR="00394BBD" w:rsidRDefault="00E61EAD" w:rsidP="00E61EAD">
      <w:pPr>
        <w:pStyle w:val="Heading4"/>
      </w:pPr>
      <w:r>
        <w:t xml:space="preserve">Data Set 2: </w:t>
      </w:r>
      <w:r w:rsidRPr="00C55F13">
        <w:t>Bicycle Parking</w:t>
      </w:r>
    </w:p>
    <w:p w14:paraId="4A958520" w14:textId="3E470103" w:rsidR="00DB14EA" w:rsidRDefault="00A449DC" w:rsidP="008B3A95">
      <w:r>
        <w:t xml:space="preserve">We needed </w:t>
      </w:r>
      <w:r w:rsidR="0039595E">
        <w:t>to take data cleaning steps for our dat</w:t>
      </w:r>
      <w:r w:rsidR="004A6554">
        <w:t xml:space="preserve">a because a lot of the </w:t>
      </w:r>
      <w:r w:rsidR="00DB14EA">
        <w:t xml:space="preserve">data </w:t>
      </w:r>
      <w:r w:rsidR="01EEDC21">
        <w:t>was</w:t>
      </w:r>
      <w:r w:rsidR="00DB14EA">
        <w:t xml:space="preserve"> noisy</w:t>
      </w:r>
      <w:r w:rsidR="00CD0FDA">
        <w:t xml:space="preserve"> and had missing val</w:t>
      </w:r>
      <w:r w:rsidR="00833253">
        <w:t>ues</w:t>
      </w:r>
      <w:r w:rsidR="00971B54">
        <w:t xml:space="preserve">. </w:t>
      </w:r>
      <w:r w:rsidR="00EE179A">
        <w:t xml:space="preserve">We </w:t>
      </w:r>
      <w:r w:rsidR="00271478">
        <w:t>applied one-hot encoding to the data set to update the categorical values to numeric values</w:t>
      </w:r>
      <w:r w:rsidR="002945D9">
        <w:t xml:space="preserve">. When we did </w:t>
      </w:r>
      <w:r w:rsidR="00674F29">
        <w:t>this</w:t>
      </w:r>
      <w:r w:rsidR="6C659091">
        <w:t>,</w:t>
      </w:r>
      <w:r w:rsidR="00674F29">
        <w:t xml:space="preserve"> new column</w:t>
      </w:r>
      <w:r w:rsidR="6B08312A">
        <w:t>s</w:t>
      </w:r>
      <w:r w:rsidR="002945D9">
        <w:t xml:space="preserve"> were added in Boolean values, so we then proceeded to update </w:t>
      </w:r>
      <w:r w:rsidR="00674F29">
        <w:t>the Boolean data into zeros or ones. We also got rid of attributes that were correlated to location like address</w:t>
      </w:r>
      <w:r w:rsidR="00E237DA">
        <w:t>, city</w:t>
      </w:r>
      <w:r w:rsidR="20F8BC03">
        <w:t>,</w:t>
      </w:r>
      <w:r w:rsidR="00E237DA">
        <w:t xml:space="preserve"> or borough name because they were redundant since we already had longitude and latitude. We also got rid of unique identifiers since </w:t>
      </w:r>
      <w:r w:rsidR="006302E0">
        <w:t>they do not give us perspective</w:t>
      </w:r>
      <w:r w:rsidR="00E237DA">
        <w:t xml:space="preserve"> </w:t>
      </w:r>
      <w:r w:rsidR="008B3A95">
        <w:t>into patterns that can be identified</w:t>
      </w:r>
      <w:r w:rsidR="00273DB7">
        <w:t xml:space="preserve"> and are unique to each record. These might skew </w:t>
      </w:r>
      <w:r w:rsidR="2E7E4B61">
        <w:t>our</w:t>
      </w:r>
      <w:r w:rsidR="00273DB7">
        <w:t xml:space="preserve"> data and are not recommended to keep. </w:t>
      </w:r>
    </w:p>
    <w:p w14:paraId="4E83AD4E" w14:textId="66F023D6" w:rsidR="2BF1733F" w:rsidRDefault="2BF1733F"/>
    <w:p w14:paraId="4AC9786B" w14:textId="7AFD3681" w:rsidR="00D43CDC" w:rsidRPr="00D43CDC" w:rsidRDefault="007709CE" w:rsidP="001E5113">
      <w:pPr>
        <w:pStyle w:val="Heading3"/>
      </w:pPr>
      <w:bookmarkStart w:id="7" w:name="_Toc185172194"/>
      <w:r>
        <w:t>Attribute Selection</w:t>
      </w:r>
      <w:bookmarkEnd w:id="7"/>
    </w:p>
    <w:p w14:paraId="0A23DC11" w14:textId="31A706FE" w:rsidR="63BDA8AA" w:rsidRDefault="63BDA8AA" w:rsidP="00D43CDC">
      <w:pPr>
        <w:pStyle w:val="Heading4"/>
      </w:pPr>
      <w:r w:rsidRPr="02A73ACA">
        <w:t>Data Set 1:</w:t>
      </w:r>
      <w:r>
        <w:t xml:space="preserve"> </w:t>
      </w:r>
      <w:r w:rsidRPr="00C55F13">
        <w:t>2018 Central Park Squirrel Census - Squirrel Data</w:t>
      </w:r>
      <w:r>
        <w:t xml:space="preserve"> </w:t>
      </w:r>
    </w:p>
    <w:p w14:paraId="4F7C7F4C" w14:textId="62E26616" w:rsidR="29F08AFB" w:rsidRDefault="29F08AFB" w:rsidP="02A73ACA">
      <w:r>
        <w:t>Using a Variance-Based Feature Selection algorithm, we found that certain attributes had enough variation to be useful for further analysis. This makes sense when we think about squirrel behavior. For example, if a squirrel is running, it’s probably not eating, interacting with humans, or twitching its tail. Similarly, if it’s eating, it’s less likely to be climbing or foraging. These patterns show why these attributes are important to study further.</w:t>
      </w:r>
    </w:p>
    <w:p w14:paraId="5A8B8C19" w14:textId="0F88398A" w:rsidR="5CFB18F0" w:rsidRDefault="5CFB18F0" w:rsidP="02A73ACA">
      <w:pPr>
        <w:pStyle w:val="ListParagraph"/>
        <w:numPr>
          <w:ilvl w:val="0"/>
          <w:numId w:val="17"/>
        </w:numPr>
      </w:pPr>
      <w:r>
        <w:t>Running</w:t>
      </w:r>
    </w:p>
    <w:p w14:paraId="35A09F53" w14:textId="10055315" w:rsidR="5CFB18F0" w:rsidRDefault="5CFB18F0" w:rsidP="02A73ACA">
      <w:pPr>
        <w:pStyle w:val="ListParagraph"/>
        <w:numPr>
          <w:ilvl w:val="0"/>
          <w:numId w:val="17"/>
        </w:numPr>
      </w:pPr>
      <w:r>
        <w:t>Climbing</w:t>
      </w:r>
    </w:p>
    <w:p w14:paraId="011C0F03" w14:textId="642F6743" w:rsidR="5CFB18F0" w:rsidRDefault="5CFB18F0" w:rsidP="02A73ACA">
      <w:pPr>
        <w:pStyle w:val="ListParagraph"/>
        <w:numPr>
          <w:ilvl w:val="0"/>
          <w:numId w:val="17"/>
        </w:numPr>
      </w:pPr>
      <w:r>
        <w:t>Eating</w:t>
      </w:r>
    </w:p>
    <w:p w14:paraId="0DDA1346" w14:textId="17DB4A94" w:rsidR="5CFB18F0" w:rsidRDefault="5CFB18F0" w:rsidP="02A73ACA">
      <w:pPr>
        <w:pStyle w:val="ListParagraph"/>
        <w:numPr>
          <w:ilvl w:val="0"/>
          <w:numId w:val="17"/>
        </w:numPr>
      </w:pPr>
      <w:r>
        <w:t>Foraging</w:t>
      </w:r>
    </w:p>
    <w:p w14:paraId="2D826B0E" w14:textId="18CCC829" w:rsidR="5CFB18F0" w:rsidRDefault="5CFB18F0" w:rsidP="02A73ACA">
      <w:pPr>
        <w:pStyle w:val="ListParagraph"/>
        <w:numPr>
          <w:ilvl w:val="0"/>
          <w:numId w:val="17"/>
        </w:numPr>
      </w:pPr>
      <w:r>
        <w:t>TailTwitches</w:t>
      </w:r>
    </w:p>
    <w:p w14:paraId="1A257601" w14:textId="213AD221" w:rsidR="5CFB18F0" w:rsidRDefault="5CFB18F0" w:rsidP="02A73ACA">
      <w:pPr>
        <w:pStyle w:val="ListParagraph"/>
        <w:numPr>
          <w:ilvl w:val="0"/>
          <w:numId w:val="17"/>
        </w:numPr>
      </w:pPr>
      <w:r>
        <w:t>HumanInteractions</w:t>
      </w:r>
    </w:p>
    <w:p w14:paraId="2BD27AAF" w14:textId="64AC1DD0" w:rsidR="60120069" w:rsidRDefault="60120069" w:rsidP="0089014B">
      <w:pPr>
        <w:ind w:firstLine="0"/>
      </w:pPr>
      <w:r>
        <w:rPr>
          <w:noProof/>
        </w:rPr>
        <w:drawing>
          <wp:inline distT="0" distB="0" distL="0" distR="0" wp14:anchorId="51C0BC1E" wp14:editId="5238506F">
            <wp:extent cx="4819650" cy="2927320"/>
            <wp:effectExtent l="0" t="0" r="0" b="0"/>
            <wp:docPr id="285131420" name="Picture 28513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19650" cy="2927320"/>
                    </a:xfrm>
                    <a:prstGeom prst="rect">
                      <a:avLst/>
                    </a:prstGeom>
                  </pic:spPr>
                </pic:pic>
              </a:graphicData>
            </a:graphic>
          </wp:inline>
        </w:drawing>
      </w:r>
    </w:p>
    <w:p w14:paraId="32E000B5" w14:textId="3822C6BF" w:rsidR="54ACC75C" w:rsidRDefault="54ACC75C" w:rsidP="0089014B">
      <w:pPr>
        <w:pStyle w:val="Caption"/>
      </w:pPr>
      <w:r>
        <w:t xml:space="preserve">Figure </w:t>
      </w:r>
      <w:r>
        <w:fldChar w:fldCharType="begin"/>
      </w:r>
      <w:r>
        <w:instrText xml:space="preserve"> SEQ Figure \* ARABIC </w:instrText>
      </w:r>
      <w:r>
        <w:fldChar w:fldCharType="separate"/>
      </w:r>
      <w:r w:rsidR="00B3475E">
        <w:rPr>
          <w:noProof/>
        </w:rPr>
        <w:t>3</w:t>
      </w:r>
      <w:r>
        <w:fldChar w:fldCharType="end"/>
      </w:r>
      <w:r>
        <w:t xml:space="preserve"> Attributes with Variance greater than 0.1 for Data</w:t>
      </w:r>
      <w:r w:rsidR="276FDFFE">
        <w:t>s</w:t>
      </w:r>
      <w:r>
        <w:t>et 1</w:t>
      </w:r>
    </w:p>
    <w:p w14:paraId="0D1552F2" w14:textId="6D58503F" w:rsidR="02A73ACA" w:rsidRDefault="02A73ACA" w:rsidP="02A73ACA">
      <w:pPr>
        <w:pStyle w:val="ListParagraph"/>
        <w:ind w:left="1080"/>
      </w:pPr>
    </w:p>
    <w:p w14:paraId="72C943B0" w14:textId="5A9505E4" w:rsidR="006B720E" w:rsidRDefault="006B720E" w:rsidP="003C7BD2">
      <w:r w:rsidRPr="02A73ACA">
        <w:t xml:space="preserve">To reduce redundancy and understand the relationships between our attributes, we applied Correlation Matrix-Based Filtering. As expected, we observed a negative correlation between Eating and Foraging, since these behaviors are unlikely to occur simultaneously. Additionally, there was some correlation between Climbing and Kuks, and a strong correlation between Kuks and Quaas. Given the high correlation between Kuks and Quaas, we will </w:t>
      </w:r>
      <w:r w:rsidR="5D12A498" w:rsidRPr="02A73ACA">
        <w:t>only use</w:t>
      </w:r>
      <w:r w:rsidRPr="02A73ACA">
        <w:t xml:space="preserve"> one of these for k-means clustering to avoid redundancy. </w:t>
      </w:r>
      <w:r w:rsidR="48111A47" w:rsidRPr="02A73ACA">
        <w:t>Additionally</w:t>
      </w:r>
      <w:r w:rsidRPr="02A73ACA">
        <w:t xml:space="preserve">, Moans </w:t>
      </w:r>
      <w:r>
        <w:t>appear</w:t>
      </w:r>
      <w:r w:rsidRPr="02A73ACA">
        <w:t xml:space="preserve"> to be largely uncorrelated with other attributes and may introduce noise, so </w:t>
      </w:r>
      <w:r w:rsidR="59917F6D" w:rsidRPr="02A73ACA">
        <w:t>we will</w:t>
      </w:r>
      <w:r w:rsidRPr="02A73ACA">
        <w:t xml:space="preserve"> </w:t>
      </w:r>
      <w:r w:rsidR="35B0CFD8" w:rsidRPr="02A73ACA">
        <w:t>be excluded</w:t>
      </w:r>
      <w:r w:rsidRPr="02A73ACA">
        <w:t xml:space="preserve"> for better clustering results.</w:t>
      </w:r>
    </w:p>
    <w:p w14:paraId="4AB8CECD" w14:textId="54D8480D" w:rsidR="29394445" w:rsidRDefault="29394445" w:rsidP="0089014B">
      <w:pPr>
        <w:ind w:firstLine="0"/>
      </w:pPr>
      <w:r>
        <w:rPr>
          <w:noProof/>
        </w:rPr>
        <w:drawing>
          <wp:inline distT="0" distB="0" distL="0" distR="0" wp14:anchorId="07B3F310" wp14:editId="4524115F">
            <wp:extent cx="5058615" cy="4410074"/>
            <wp:effectExtent l="0" t="0" r="0" b="0"/>
            <wp:docPr id="2141814616" name="Picture 214181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58615" cy="4410074"/>
                    </a:xfrm>
                    <a:prstGeom prst="rect">
                      <a:avLst/>
                    </a:prstGeom>
                  </pic:spPr>
                </pic:pic>
              </a:graphicData>
            </a:graphic>
          </wp:inline>
        </w:drawing>
      </w:r>
    </w:p>
    <w:p w14:paraId="3169DB2F" w14:textId="1E003AA1" w:rsidR="466CCFC8" w:rsidRDefault="466CCFC8" w:rsidP="0089014B">
      <w:pPr>
        <w:pStyle w:val="Caption"/>
      </w:pPr>
      <w:r>
        <w:t xml:space="preserve">Figure </w:t>
      </w:r>
      <w:r>
        <w:fldChar w:fldCharType="begin"/>
      </w:r>
      <w:r>
        <w:instrText xml:space="preserve"> SEQ Figure \* ARABIC </w:instrText>
      </w:r>
      <w:r>
        <w:fldChar w:fldCharType="separate"/>
      </w:r>
      <w:r w:rsidR="00B3475E">
        <w:rPr>
          <w:noProof/>
        </w:rPr>
        <w:t>4</w:t>
      </w:r>
      <w:r>
        <w:fldChar w:fldCharType="end"/>
      </w:r>
      <w:r>
        <w:t xml:space="preserve"> Correlation Matrix for Dataset 1</w:t>
      </w:r>
    </w:p>
    <w:p w14:paraId="02BCC986" w14:textId="001CA8A9" w:rsidR="005E3392" w:rsidRDefault="001E5113" w:rsidP="005E3392">
      <w:pPr>
        <w:pStyle w:val="Heading4"/>
      </w:pPr>
      <w:r>
        <w:t xml:space="preserve">Data Set 2: </w:t>
      </w:r>
      <w:r w:rsidRPr="00C55F13">
        <w:t>Bicycle Parking</w:t>
      </w:r>
    </w:p>
    <w:p w14:paraId="36108FA7" w14:textId="10CE823D" w:rsidR="0028594F" w:rsidRDefault="00F82263" w:rsidP="005E3392">
      <w:r>
        <w:t xml:space="preserve">For Data Set </w:t>
      </w:r>
      <w:r w:rsidR="0B9FA458">
        <w:t>T</w:t>
      </w:r>
      <w:r>
        <w:t xml:space="preserve">wo, we also used </w:t>
      </w:r>
      <w:r w:rsidR="5667B1A0">
        <w:t>the</w:t>
      </w:r>
      <w:r>
        <w:t xml:space="preserve"> Variance</w:t>
      </w:r>
      <w:r w:rsidR="000C5B4F">
        <w:t xml:space="preserve"> Threshold </w:t>
      </w:r>
      <w:r>
        <w:t>algorithm</w:t>
      </w:r>
      <w:r w:rsidR="0057509B">
        <w:t xml:space="preserve"> to </w:t>
      </w:r>
      <w:r w:rsidR="000C5B4F">
        <w:t xml:space="preserve">select the </w:t>
      </w:r>
      <w:r w:rsidR="00F36EFF">
        <w:t xml:space="preserve">features that had enough variation to </w:t>
      </w:r>
      <w:r w:rsidR="00C37ACE">
        <w:t xml:space="preserve">use when </w:t>
      </w:r>
      <w:r w:rsidR="00C8486F">
        <w:t>further analysis is applied.</w:t>
      </w:r>
      <w:r w:rsidR="00DE0372">
        <w:t xml:space="preserve"> </w:t>
      </w:r>
      <w:r w:rsidR="00354159">
        <w:t xml:space="preserve">Any features that had a low variance are removed back they aren’t helpful to predicting behavior. </w:t>
      </w:r>
      <w:r w:rsidR="009277F6">
        <w:t>For this data</w:t>
      </w:r>
      <w:r w:rsidR="39369BBD">
        <w:t>,</w:t>
      </w:r>
      <w:r w:rsidR="009277F6">
        <w:t xml:space="preserve"> set we looked for when there was a variance greater than 0.1</w:t>
      </w:r>
      <w:r w:rsidR="00354159">
        <w:t xml:space="preserve"> and therefore any feature below that threshold was removed</w:t>
      </w:r>
      <w:r w:rsidR="00B02CFF">
        <w:t xml:space="preserve"> unless they were our target variables (Longitude and Latitude</w:t>
      </w:r>
      <w:r w:rsidR="003E18DA">
        <w:t>).</w:t>
      </w:r>
      <w:r w:rsidR="00F365C3">
        <w:t xml:space="preserve"> The RackType_Large Hoop, RackType_Small Hoop, and RackType_U Rack features could be helpful because they have </w:t>
      </w:r>
      <w:r w:rsidR="00EA62FC">
        <w:t xml:space="preserve">significant variability across the data </w:t>
      </w:r>
      <w:r w:rsidR="0087260C">
        <w:t xml:space="preserve">which could be due </w:t>
      </w:r>
      <w:r w:rsidR="00B822AF">
        <w:t xml:space="preserve">to the diversity of rack types that are used in different locations. </w:t>
      </w:r>
      <w:r w:rsidR="0087260C">
        <w:t>HrcEva</w:t>
      </w:r>
      <w:r w:rsidR="001A0A07">
        <w:t>c</w:t>
      </w:r>
      <w:r w:rsidR="0087260C">
        <w:t xml:space="preserve"> </w:t>
      </w:r>
      <w:r w:rsidR="00881561">
        <w:t xml:space="preserve">has enough variability </w:t>
      </w:r>
      <w:r w:rsidR="007646BF">
        <w:t xml:space="preserve">that it </w:t>
      </w:r>
      <w:r w:rsidR="0089014B">
        <w:t>could</w:t>
      </w:r>
      <w:r w:rsidR="007646BF">
        <w:t xml:space="preserve"> how </w:t>
      </w:r>
      <w:r w:rsidR="001A0A07">
        <w:t xml:space="preserve">evacuation zones might influence rack type. The BoroCode feature </w:t>
      </w:r>
      <w:r w:rsidR="00E33BD0">
        <w:t>repre</w:t>
      </w:r>
      <w:r w:rsidR="005B45FF">
        <w:t>se</w:t>
      </w:r>
      <w:r w:rsidR="00E33BD0">
        <w:t xml:space="preserve">nts the different boroughs in </w:t>
      </w:r>
      <w:r w:rsidR="00D179C1">
        <w:t>Manhattan,</w:t>
      </w:r>
      <w:r w:rsidR="00E33BD0">
        <w:t xml:space="preserve"> and it can provide analytical value when looking at the impact patterns for rack types.</w:t>
      </w:r>
    </w:p>
    <w:p w14:paraId="47BA4A14" w14:textId="77777777" w:rsidR="0089014B" w:rsidRDefault="005226E2" w:rsidP="0089014B">
      <w:pPr>
        <w:keepNext/>
        <w:ind w:firstLine="0"/>
      </w:pPr>
      <w:r>
        <w:rPr>
          <w:noProof/>
        </w:rPr>
        <w:drawing>
          <wp:inline distT="0" distB="0" distL="0" distR="0" wp14:anchorId="7CA15C92" wp14:editId="6C465485">
            <wp:extent cx="5943600" cy="3566160"/>
            <wp:effectExtent l="0" t="0" r="0" b="2540"/>
            <wp:docPr id="1785075548" name="Picture 3"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75548" name="Picture 3" descr="A graph with green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0B8B290" w14:textId="1DC63E84" w:rsidR="0089014B" w:rsidRDefault="0089014B" w:rsidP="0089014B">
      <w:pPr>
        <w:pStyle w:val="Caption"/>
      </w:pPr>
      <w:r>
        <w:t xml:space="preserve">Figure </w:t>
      </w:r>
      <w:r>
        <w:fldChar w:fldCharType="begin"/>
      </w:r>
      <w:r>
        <w:instrText xml:space="preserve"> SEQ Figure \* ARABIC </w:instrText>
      </w:r>
      <w:r>
        <w:fldChar w:fldCharType="separate"/>
      </w:r>
      <w:r w:rsidR="00B3475E">
        <w:rPr>
          <w:noProof/>
        </w:rPr>
        <w:t>5</w:t>
      </w:r>
      <w:r>
        <w:fldChar w:fldCharType="end"/>
      </w:r>
      <w:r>
        <w:t xml:space="preserve"> </w:t>
      </w:r>
      <w:r w:rsidRPr="00283C37">
        <w:t xml:space="preserve">Attributes with Variance greater than 0.1 for </w:t>
      </w:r>
      <w:r>
        <w:t>Dataset</w:t>
      </w:r>
      <w:r w:rsidRPr="00283C37">
        <w:t xml:space="preserve"> </w:t>
      </w:r>
      <w:r>
        <w:t>2</w:t>
      </w:r>
    </w:p>
    <w:p w14:paraId="4C2045DA" w14:textId="38AC5EB6" w:rsidR="00E33BD0" w:rsidRDefault="00A8425B" w:rsidP="00E33BD0">
      <w:r>
        <w:t xml:space="preserve"> </w:t>
      </w:r>
    </w:p>
    <w:p w14:paraId="05A6B1E1" w14:textId="75004D41" w:rsidR="0089014B" w:rsidRDefault="0010404C" w:rsidP="0089014B">
      <w:pPr>
        <w:keepNext/>
      </w:pPr>
      <w:r>
        <w:t>To further unders</w:t>
      </w:r>
      <w:r w:rsidR="008C7CA9">
        <w:t xml:space="preserve">tand </w:t>
      </w:r>
      <w:r w:rsidR="2096FC96">
        <w:t>our</w:t>
      </w:r>
      <w:r w:rsidR="008C7CA9">
        <w:t xml:space="preserve"> data</w:t>
      </w:r>
      <w:r w:rsidR="562A6795">
        <w:t>,</w:t>
      </w:r>
      <w:r w:rsidR="008C7CA9">
        <w:t xml:space="preserve"> we </w:t>
      </w:r>
      <w:r w:rsidR="005B45FF">
        <w:t>apply</w:t>
      </w:r>
      <w:r w:rsidR="008C7CA9">
        <w:t xml:space="preserve"> a correlation matrix</w:t>
      </w:r>
      <w:r w:rsidR="00D42C60">
        <w:t xml:space="preserve"> </w:t>
      </w:r>
      <w:r w:rsidR="006E6D40">
        <w:t xml:space="preserve">which will show us the relationships between numerical </w:t>
      </w:r>
      <w:r w:rsidR="00C55F13">
        <w:t>attributes</w:t>
      </w:r>
      <w:r w:rsidR="006E6D40">
        <w:t xml:space="preserve"> in our dataset. </w:t>
      </w:r>
      <w:r w:rsidR="00566B73">
        <w:t xml:space="preserve">It will help us see </w:t>
      </w:r>
      <w:r w:rsidR="0004638C">
        <w:t>data that is strongly correlated to each</w:t>
      </w:r>
      <w:r w:rsidR="00A8156D">
        <w:t xml:space="preserve"> </w:t>
      </w:r>
      <w:r w:rsidR="0004638C">
        <w:t>other</w:t>
      </w:r>
      <w:r w:rsidR="001F553F">
        <w:t xml:space="preserve">, which can mean that the </w:t>
      </w:r>
      <w:r w:rsidR="00C55F13">
        <w:t>attribute</w:t>
      </w:r>
      <w:r w:rsidR="001F553F">
        <w:t xml:space="preserve"> </w:t>
      </w:r>
      <w:r w:rsidR="003E0145">
        <w:t>carries</w:t>
      </w:r>
      <w:r w:rsidR="001F553F">
        <w:t xml:space="preserve"> redundant information</w:t>
      </w:r>
      <w:r w:rsidR="00CB1349">
        <w:t xml:space="preserve">. </w:t>
      </w:r>
      <w:r w:rsidR="00F81E59">
        <w:t xml:space="preserve">When </w:t>
      </w:r>
      <w:r w:rsidR="00C55F13">
        <w:t>attributes</w:t>
      </w:r>
      <w:r w:rsidR="00F81E59">
        <w:t xml:space="preserve"> are highly correlated</w:t>
      </w:r>
      <w:r w:rsidR="5E330BE7">
        <w:t>,</w:t>
      </w:r>
      <w:r w:rsidR="00F81E59">
        <w:t xml:space="preserve"> it might </w:t>
      </w:r>
      <w:r w:rsidR="5E330BE7">
        <w:t>negatively</w:t>
      </w:r>
      <w:r w:rsidR="00F81E59">
        <w:t xml:space="preserve"> impact the clustering process. </w:t>
      </w:r>
      <w:r w:rsidR="00F81E59" w:rsidRPr="00F81E59">
        <w:t xml:space="preserve">Reducing </w:t>
      </w:r>
      <w:r w:rsidR="00571016">
        <w:t xml:space="preserve">these </w:t>
      </w:r>
      <w:r w:rsidR="00C55F13">
        <w:t>attributes</w:t>
      </w:r>
      <w:r w:rsidR="00571016">
        <w:t xml:space="preserve"> </w:t>
      </w:r>
      <w:r w:rsidR="00F81E59" w:rsidRPr="00F81E59">
        <w:t>can make clusters more meaningfu</w:t>
      </w:r>
      <w:r w:rsidR="00571016">
        <w:t>l</w:t>
      </w:r>
      <w:r w:rsidR="00F81E59" w:rsidRPr="00F81E59">
        <w:t>.</w:t>
      </w:r>
      <w:r w:rsidR="00D7271B">
        <w:t xml:space="preserve"> When we </w:t>
      </w:r>
      <w:r w:rsidR="00C55F13">
        <w:t>look</w:t>
      </w:r>
      <w:r w:rsidR="00D7271B">
        <w:t xml:space="preserve"> at the Correlation Matrix, it makes sense that the </w:t>
      </w:r>
      <w:r w:rsidR="0002541E">
        <w:t xml:space="preserve">different </w:t>
      </w:r>
      <w:r w:rsidR="00D7271B">
        <w:t>rack type</w:t>
      </w:r>
      <w:r w:rsidR="008228E9">
        <w:t xml:space="preserve"> </w:t>
      </w:r>
      <w:r w:rsidR="0002541E">
        <w:t>columns and FMA</w:t>
      </w:r>
      <w:r w:rsidR="008228E9">
        <w:t xml:space="preserve">FIdz columns </w:t>
      </w:r>
      <w:r w:rsidR="00D7271B">
        <w:t>have negative correlation because they were originally one column</w:t>
      </w:r>
      <w:r w:rsidR="008228E9">
        <w:t xml:space="preserve"> each</w:t>
      </w:r>
      <w:r w:rsidR="00D7271B">
        <w:t xml:space="preserve"> that got separated after applying On</w:t>
      </w:r>
      <w:r w:rsidR="008228E9">
        <w:t>e</w:t>
      </w:r>
      <w:r w:rsidR="00D7271B">
        <w:t xml:space="preserve">-Hot Encoding to the categorical </w:t>
      </w:r>
      <w:r w:rsidR="00C55F13">
        <w:t>attributes</w:t>
      </w:r>
      <w:r w:rsidR="00D7271B">
        <w:t xml:space="preserve"> to make </w:t>
      </w:r>
      <w:r w:rsidR="008228E9">
        <w:t>them</w:t>
      </w:r>
      <w:r w:rsidR="00D7271B">
        <w:t xml:space="preserve"> </w:t>
      </w:r>
      <w:r w:rsidR="00D8703C">
        <w:t xml:space="preserve">numerical. </w:t>
      </w:r>
      <w:r w:rsidR="00B00BE2">
        <w:t>We see a</w:t>
      </w:r>
      <w:r w:rsidR="00EC43E8">
        <w:t xml:space="preserve"> </w:t>
      </w:r>
      <w:r w:rsidR="00B00BE2">
        <w:t xml:space="preserve">correlation </w:t>
      </w:r>
      <w:r w:rsidR="00EC43E8">
        <w:t>that</w:t>
      </w:r>
      <w:r w:rsidR="007674DF">
        <w:t xml:space="preserve"> isn’t too positive or t</w:t>
      </w:r>
      <w:r w:rsidR="00C55F13">
        <w:t>oo negative</w:t>
      </w:r>
      <w:r w:rsidR="007674DF">
        <w:t xml:space="preserve"> </w:t>
      </w:r>
      <w:r w:rsidR="00B00BE2">
        <w:t xml:space="preserve">between HrcEvac and the following </w:t>
      </w:r>
      <w:r w:rsidR="00C55F13">
        <w:t>attributes</w:t>
      </w:r>
      <w:r w:rsidR="00B00BE2">
        <w:t>: RackType_Small Hoop</w:t>
      </w:r>
      <w:r w:rsidR="007674DF">
        <w:t xml:space="preserve"> </w:t>
      </w:r>
      <w:r w:rsidR="00B00BE2">
        <w:t>and RackType_U Rack</w:t>
      </w:r>
      <w:r w:rsidR="007674DF">
        <w:rPr>
          <w:noProof/>
        </w:rPr>
        <w:t xml:space="preserve">. This can signify that the </w:t>
      </w:r>
      <w:r w:rsidR="007674DF" w:rsidRPr="20625EDB">
        <w:rPr>
          <w:noProof/>
        </w:rPr>
        <w:t>ev</w:t>
      </w:r>
      <w:r w:rsidR="3D0A16F2" w:rsidRPr="20625EDB">
        <w:rPr>
          <w:noProof/>
        </w:rPr>
        <w:t>ac</w:t>
      </w:r>
      <w:r w:rsidR="007674DF" w:rsidRPr="20625EDB">
        <w:rPr>
          <w:noProof/>
        </w:rPr>
        <w:t>uation</w:t>
      </w:r>
      <w:r w:rsidR="007674DF">
        <w:rPr>
          <w:noProof/>
        </w:rPr>
        <w:t xml:space="preserve"> zone might </w:t>
      </w:r>
      <w:r w:rsidR="2263DCA0" w:rsidRPr="46A0FC9D">
        <w:rPr>
          <w:noProof/>
        </w:rPr>
        <w:t>affect</w:t>
      </w:r>
      <w:r w:rsidR="007674DF">
        <w:rPr>
          <w:noProof/>
        </w:rPr>
        <w:t xml:space="preserve"> the rack type that is commonly used in an area. This </w:t>
      </w:r>
      <w:r w:rsidR="000A7F8A">
        <w:rPr>
          <w:noProof/>
        </w:rPr>
        <w:t xml:space="preserve">confirms that the results from the Variance Thresholds could be used when applying </w:t>
      </w:r>
      <w:r w:rsidR="00800C93">
        <w:rPr>
          <w:noProof/>
        </w:rPr>
        <w:t xml:space="preserve">it to our data training exercise. </w:t>
      </w:r>
      <w:r w:rsidR="00D75758">
        <w:rPr>
          <w:noProof/>
        </w:rPr>
        <w:drawing>
          <wp:inline distT="0" distB="0" distL="0" distR="0" wp14:anchorId="567B7EFD" wp14:editId="00883833">
            <wp:extent cx="5943600" cy="3261360"/>
            <wp:effectExtent l="0" t="0" r="0" b="2540"/>
            <wp:docPr id="423943707"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502F4258" w14:textId="7265FE1D" w:rsidR="00E33BD0" w:rsidRDefault="0089014B" w:rsidP="0089014B">
      <w:pPr>
        <w:pStyle w:val="Caption"/>
      </w:pPr>
      <w:r>
        <w:t xml:space="preserve">Figure </w:t>
      </w:r>
      <w:r>
        <w:fldChar w:fldCharType="begin"/>
      </w:r>
      <w:r>
        <w:instrText xml:space="preserve"> SEQ Figure \* ARABIC </w:instrText>
      </w:r>
      <w:r>
        <w:fldChar w:fldCharType="separate"/>
      </w:r>
      <w:r w:rsidR="00B3475E">
        <w:rPr>
          <w:noProof/>
        </w:rPr>
        <w:t>6</w:t>
      </w:r>
      <w:r>
        <w:fldChar w:fldCharType="end"/>
      </w:r>
      <w:r>
        <w:t xml:space="preserve"> </w:t>
      </w:r>
      <w:r w:rsidRPr="00C9091B">
        <w:t xml:space="preserve">Correlation Matrix for Dataset </w:t>
      </w:r>
      <w:r>
        <w:t>2</w:t>
      </w:r>
    </w:p>
    <w:p w14:paraId="619E9248" w14:textId="1B3DD5B2" w:rsidR="004168A5" w:rsidRDefault="004168A5" w:rsidP="004168A5">
      <w:pPr>
        <w:pStyle w:val="Heading3"/>
      </w:pPr>
      <w:bookmarkStart w:id="8" w:name="_Toc185172195"/>
      <w:r>
        <w:t>Data Training</w:t>
      </w:r>
      <w:bookmarkEnd w:id="8"/>
    </w:p>
    <w:p w14:paraId="195E971F" w14:textId="0F3A669C" w:rsidR="066014CC" w:rsidRDefault="066014CC" w:rsidP="00800C93">
      <w:pPr>
        <w:pStyle w:val="Heading4"/>
      </w:pPr>
      <w:r w:rsidRPr="02A73ACA">
        <w:t>Data Set 1:</w:t>
      </w:r>
      <w:r>
        <w:t xml:space="preserve"> </w:t>
      </w:r>
      <w:r w:rsidRPr="00C55F13">
        <w:t>2018 Central Park Squirrel Census - Squirrel Data</w:t>
      </w:r>
    </w:p>
    <w:p w14:paraId="4E816E08" w14:textId="3774704E" w:rsidR="2866BA6B" w:rsidRDefault="2866BA6B" w:rsidP="02A73ACA">
      <w:pPr>
        <w:ind w:left="720"/>
        <w:rPr>
          <w:rFonts w:ascii="Times New Roman" w:eastAsia="Times New Roman" w:hAnsi="Times New Roman" w:cs="Times New Roman"/>
        </w:rPr>
      </w:pPr>
      <w:r w:rsidRPr="02A73ACA">
        <w:rPr>
          <w:rFonts w:ascii="Times New Roman" w:eastAsia="Times New Roman" w:hAnsi="Times New Roman" w:cs="Times New Roman"/>
        </w:rPr>
        <w:t xml:space="preserve">To determine the number of clusters for K-means clustering we first applied the elbow method. We discovered it was appropriate to use 7 clusters for the clustering. </w:t>
      </w:r>
    </w:p>
    <w:p w14:paraId="2A0B81CD" w14:textId="28D5BF80" w:rsidR="369C27CF" w:rsidRDefault="369C27CF" w:rsidP="0089014B">
      <w:pPr>
        <w:ind w:firstLine="0"/>
      </w:pPr>
      <w:r>
        <w:rPr>
          <w:noProof/>
        </w:rPr>
        <w:drawing>
          <wp:inline distT="0" distB="0" distL="0" distR="0" wp14:anchorId="411B1957" wp14:editId="4BD8E6C4">
            <wp:extent cx="3293897" cy="2581275"/>
            <wp:effectExtent l="0" t="0" r="0" b="0"/>
            <wp:docPr id="1586079471" name="Picture 158607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93897" cy="2581275"/>
                    </a:xfrm>
                    <a:prstGeom prst="rect">
                      <a:avLst/>
                    </a:prstGeom>
                  </pic:spPr>
                </pic:pic>
              </a:graphicData>
            </a:graphic>
          </wp:inline>
        </w:drawing>
      </w:r>
    </w:p>
    <w:p w14:paraId="57AD7C42" w14:textId="400CF28A" w:rsidR="369C27CF" w:rsidRDefault="369C27CF" w:rsidP="0089014B">
      <w:pPr>
        <w:pStyle w:val="Caption"/>
      </w:pPr>
      <w:r>
        <w:t xml:space="preserve">Figure </w:t>
      </w:r>
      <w:r>
        <w:fldChar w:fldCharType="begin"/>
      </w:r>
      <w:r>
        <w:instrText xml:space="preserve"> SEQ Figure \* ARABIC </w:instrText>
      </w:r>
      <w:r>
        <w:fldChar w:fldCharType="separate"/>
      </w:r>
      <w:r w:rsidR="00B3475E">
        <w:rPr>
          <w:noProof/>
        </w:rPr>
        <w:t>7</w:t>
      </w:r>
      <w:r>
        <w:fldChar w:fldCharType="end"/>
      </w:r>
      <w:r>
        <w:t xml:space="preserve"> Correlation Matrix for Dataset 1</w:t>
      </w:r>
    </w:p>
    <w:p w14:paraId="38E28470" w14:textId="6F3AEF6E" w:rsidR="6AB56371" w:rsidRDefault="6AB56371" w:rsidP="003C7BD2">
      <w:pPr>
        <w:rPr>
          <w:rFonts w:ascii="Times New Roman" w:eastAsia="Times New Roman" w:hAnsi="Times New Roman" w:cs="Times New Roman"/>
        </w:rPr>
      </w:pPr>
      <w:r w:rsidRPr="02A73ACA">
        <w:rPr>
          <w:rFonts w:ascii="Times New Roman" w:eastAsia="Times New Roman" w:hAnsi="Times New Roman" w:cs="Times New Roman"/>
        </w:rPr>
        <w:t>Using K-means clustering, we identified patterns in squirrel behavior and group sizes. Larger clusters, like Cluster 1 and Cluster 4, show common behaviors such as foraging and feeding, while smaller clusters, like Cluster 0 and Cluster 3, capture rare or unique behaviors like human interactions. Active behaviors like running, climbing, and vocalizing (Kuks) are more prominent in clusters like Cluster 6 and Cluster 1, whereas less active patterns appear in Cluster 0 and Cluster 3. Cluster 4 is notable for its strong focus on feeding, and some clusters emphasize vocalizations (Kuks), suggesting unique communication patterns among specific groups.</w:t>
      </w:r>
    </w:p>
    <w:p w14:paraId="1CA6B23D" w14:textId="6F3CE326" w:rsidR="0D50C008" w:rsidRDefault="0D50C008" w:rsidP="0089014B">
      <w:pPr>
        <w:ind w:firstLine="0"/>
      </w:pPr>
      <w:r>
        <w:rPr>
          <w:noProof/>
        </w:rPr>
        <w:drawing>
          <wp:inline distT="0" distB="0" distL="0" distR="0" wp14:anchorId="098279DC" wp14:editId="00683186">
            <wp:extent cx="5172075" cy="1243287"/>
            <wp:effectExtent l="0" t="0" r="0" b="0"/>
            <wp:docPr id="328421038" name="Picture 32842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72075" cy="1243287"/>
                    </a:xfrm>
                    <a:prstGeom prst="rect">
                      <a:avLst/>
                    </a:prstGeom>
                  </pic:spPr>
                </pic:pic>
              </a:graphicData>
            </a:graphic>
          </wp:inline>
        </w:drawing>
      </w:r>
    </w:p>
    <w:p w14:paraId="4D76D6D8" w14:textId="453619C2" w:rsidR="49B1FD78" w:rsidRDefault="49B1FD78" w:rsidP="0089014B">
      <w:pPr>
        <w:pStyle w:val="Caption"/>
      </w:pPr>
      <w:r>
        <w:t xml:space="preserve">Figure </w:t>
      </w:r>
      <w:r>
        <w:fldChar w:fldCharType="begin"/>
      </w:r>
      <w:r>
        <w:instrText xml:space="preserve"> SEQ Figure \* ARABIC </w:instrText>
      </w:r>
      <w:r>
        <w:fldChar w:fldCharType="separate"/>
      </w:r>
      <w:r w:rsidR="00B3475E">
        <w:rPr>
          <w:noProof/>
        </w:rPr>
        <w:t>8</w:t>
      </w:r>
      <w:r>
        <w:fldChar w:fldCharType="end"/>
      </w:r>
      <w:r>
        <w:t xml:space="preserve"> K-means cluster centers</w:t>
      </w:r>
      <w:r w:rsidR="4F212D85">
        <w:t xml:space="preserve"> for Dataset 1</w:t>
      </w:r>
    </w:p>
    <w:p w14:paraId="08B1010E" w14:textId="5B92149C" w:rsidR="79119490" w:rsidRDefault="79119490" w:rsidP="0089014B">
      <w:pPr>
        <w:ind w:firstLine="0"/>
      </w:pPr>
      <w:r>
        <w:rPr>
          <w:noProof/>
        </w:rPr>
        <w:drawing>
          <wp:inline distT="0" distB="0" distL="0" distR="0" wp14:anchorId="05A1C7C1" wp14:editId="55FD9338">
            <wp:extent cx="4584592" cy="2755631"/>
            <wp:effectExtent l="0" t="0" r="0" b="0"/>
            <wp:docPr id="1791219067" name="Picture 179121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84592" cy="2755631"/>
                    </a:xfrm>
                    <a:prstGeom prst="rect">
                      <a:avLst/>
                    </a:prstGeom>
                  </pic:spPr>
                </pic:pic>
              </a:graphicData>
            </a:graphic>
          </wp:inline>
        </w:drawing>
      </w:r>
    </w:p>
    <w:p w14:paraId="551D8C4C" w14:textId="5BDD1E70" w:rsidR="02A73ACA" w:rsidRDefault="2A03DFB2" w:rsidP="006913C2">
      <w:pPr>
        <w:pStyle w:val="Caption"/>
      </w:pPr>
      <w:r>
        <w:t xml:space="preserve">Figure </w:t>
      </w:r>
      <w:r>
        <w:fldChar w:fldCharType="begin"/>
      </w:r>
      <w:r>
        <w:instrText xml:space="preserve"> SEQ Figure \* ARABIC </w:instrText>
      </w:r>
      <w:r>
        <w:fldChar w:fldCharType="separate"/>
      </w:r>
      <w:r w:rsidR="00B3475E">
        <w:rPr>
          <w:noProof/>
        </w:rPr>
        <w:t>9</w:t>
      </w:r>
      <w:r>
        <w:fldChar w:fldCharType="end"/>
      </w:r>
      <w:r>
        <w:t>.2 K-means cluster distribution</w:t>
      </w:r>
      <w:r w:rsidR="73A1B9FB">
        <w:t xml:space="preserve"> for Dataset 1</w:t>
      </w:r>
    </w:p>
    <w:p w14:paraId="4E8F0476" w14:textId="7FC12EF6" w:rsidR="589AB83C" w:rsidRDefault="589AB83C" w:rsidP="006913C2">
      <w:r w:rsidRPr="02A73ACA">
        <w:rPr>
          <w:rFonts w:ascii="Times New Roman" w:eastAsia="Times New Roman" w:hAnsi="Times New Roman" w:cs="Times New Roman"/>
        </w:rPr>
        <w:t>Using Density-Based Spatial Clustering of Applications with Noise (DBSCAN), we observed that certain clusters are much larger than others, indicating that some behaviors are more common. Cluster 2, the largest, contains 518 samples, representing a dense group of squirrels with similar behaviors. In contrast, smaller clusters like 23 and 14, with only 10 samples each, highlight rare or less common behavior patterns. This distribution suggests that we can focus on larger clusters to study dominant traits, while smaller clusters and noise points may reveal unique or rare behaviors worth closer examination.</w:t>
      </w:r>
    </w:p>
    <w:p w14:paraId="725EF871" w14:textId="16DF293B" w:rsidR="5DC42B67" w:rsidRDefault="5DC42B67" w:rsidP="02A73ACA">
      <w:pPr>
        <w:ind w:firstLine="0"/>
      </w:pPr>
      <w:r>
        <w:rPr>
          <w:noProof/>
        </w:rPr>
        <w:drawing>
          <wp:inline distT="0" distB="0" distL="0" distR="0" wp14:anchorId="4C7F021F" wp14:editId="1A8CB1BB">
            <wp:extent cx="4891898" cy="3389946"/>
            <wp:effectExtent l="0" t="0" r="0" b="0"/>
            <wp:docPr id="642294765" name="Picture 642294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91898" cy="3389946"/>
                    </a:xfrm>
                    <a:prstGeom prst="rect">
                      <a:avLst/>
                    </a:prstGeom>
                  </pic:spPr>
                </pic:pic>
              </a:graphicData>
            </a:graphic>
          </wp:inline>
        </w:drawing>
      </w:r>
    </w:p>
    <w:p w14:paraId="7333B508" w14:textId="0FB4FA71" w:rsidR="5DC42B67" w:rsidRDefault="5DC42B67" w:rsidP="006913C2">
      <w:pPr>
        <w:pStyle w:val="Caption"/>
      </w:pPr>
      <w:r>
        <w:t xml:space="preserve">Figure </w:t>
      </w:r>
      <w:r w:rsidR="006A502D">
        <w:t>10</w:t>
      </w:r>
      <w:r>
        <w:t xml:space="preserve"> DBSCAN_cluster distribution for Dataset 1</w:t>
      </w:r>
    </w:p>
    <w:p w14:paraId="7B3E3398" w14:textId="7792FA66" w:rsidR="003C7BD2" w:rsidRDefault="003C7BD2" w:rsidP="003C7BD2">
      <w:pPr>
        <w:pStyle w:val="Heading4"/>
      </w:pPr>
      <w:r>
        <w:t xml:space="preserve">Data Set 2: </w:t>
      </w:r>
      <w:r w:rsidRPr="00C55F13">
        <w:t>Bicycle Parking</w:t>
      </w:r>
    </w:p>
    <w:p w14:paraId="1FB0E7DB" w14:textId="68D16838" w:rsidR="00252F59" w:rsidRDefault="00E143A9" w:rsidP="00EE7E4F">
      <w:pPr>
        <w:rPr>
          <w:rFonts w:ascii="Times New Roman" w:eastAsia="Times New Roman" w:hAnsi="Times New Roman" w:cs="Times New Roman"/>
        </w:rPr>
      </w:pPr>
      <w:r>
        <w:rPr>
          <w:rFonts w:ascii="Times New Roman" w:eastAsia="Times New Roman" w:hAnsi="Times New Roman" w:cs="Times New Roman"/>
        </w:rPr>
        <w:t xml:space="preserve">After preprocessing </w:t>
      </w:r>
      <w:r w:rsidR="006A50C2">
        <w:rPr>
          <w:rFonts w:ascii="Times New Roman" w:eastAsia="Times New Roman" w:hAnsi="Times New Roman" w:cs="Times New Roman"/>
        </w:rPr>
        <w:t xml:space="preserve">this data set </w:t>
      </w:r>
      <w:r w:rsidR="001B2E0F">
        <w:rPr>
          <w:rFonts w:ascii="Times New Roman" w:eastAsia="Times New Roman" w:hAnsi="Times New Roman" w:cs="Times New Roman"/>
        </w:rPr>
        <w:t xml:space="preserve">and </w:t>
      </w:r>
      <w:r w:rsidR="006A50C2">
        <w:rPr>
          <w:rFonts w:ascii="Times New Roman" w:eastAsia="Times New Roman" w:hAnsi="Times New Roman" w:cs="Times New Roman"/>
        </w:rPr>
        <w:t xml:space="preserve">applying </w:t>
      </w:r>
      <w:r w:rsidR="40F6CAF1" w:rsidRPr="46A0FC9D">
        <w:rPr>
          <w:rFonts w:ascii="Times New Roman" w:eastAsia="Times New Roman" w:hAnsi="Times New Roman" w:cs="Times New Roman"/>
        </w:rPr>
        <w:t xml:space="preserve">the </w:t>
      </w:r>
      <w:r w:rsidR="006A50C2">
        <w:rPr>
          <w:rFonts w:ascii="Times New Roman" w:eastAsia="Times New Roman" w:hAnsi="Times New Roman" w:cs="Times New Roman"/>
        </w:rPr>
        <w:t>variance threshold</w:t>
      </w:r>
      <w:r w:rsidR="00DE2D82">
        <w:rPr>
          <w:rFonts w:ascii="Times New Roman" w:eastAsia="Times New Roman" w:hAnsi="Times New Roman" w:cs="Times New Roman"/>
        </w:rPr>
        <w:t xml:space="preserve">, we were able to select the attributes that would be used for Means Shift Clustering. The first step we took was standardizing all the attributes to make sure that every variable contributed equally. </w:t>
      </w:r>
      <w:r w:rsidR="00CA67E7">
        <w:rPr>
          <w:rFonts w:ascii="Times New Roman" w:eastAsia="Times New Roman" w:hAnsi="Times New Roman" w:cs="Times New Roman"/>
        </w:rPr>
        <w:t xml:space="preserve">After we </w:t>
      </w:r>
      <w:r w:rsidR="0019364F">
        <w:rPr>
          <w:rFonts w:ascii="Times New Roman" w:eastAsia="Times New Roman" w:hAnsi="Times New Roman" w:cs="Times New Roman"/>
        </w:rPr>
        <w:t>started clustering with</w:t>
      </w:r>
      <w:r w:rsidR="00D66BF4">
        <w:rPr>
          <w:rFonts w:ascii="Times New Roman" w:eastAsia="Times New Roman" w:hAnsi="Times New Roman" w:cs="Times New Roman"/>
        </w:rPr>
        <w:t xml:space="preserve"> the</w:t>
      </w:r>
      <w:r w:rsidR="0019364F">
        <w:rPr>
          <w:rFonts w:ascii="Times New Roman" w:eastAsia="Times New Roman" w:hAnsi="Times New Roman" w:cs="Times New Roman"/>
        </w:rPr>
        <w:t xml:space="preserve"> Mean Shift</w:t>
      </w:r>
      <w:r w:rsidR="00D66BF4">
        <w:rPr>
          <w:rFonts w:ascii="Times New Roman" w:eastAsia="Times New Roman" w:hAnsi="Times New Roman" w:cs="Times New Roman"/>
        </w:rPr>
        <w:t xml:space="preserve"> algorithm with a bandwidth of 2. </w:t>
      </w:r>
      <w:r w:rsidR="00435902">
        <w:rPr>
          <w:rFonts w:ascii="Times New Roman" w:eastAsia="Times New Roman" w:hAnsi="Times New Roman" w:cs="Times New Roman"/>
        </w:rPr>
        <w:t xml:space="preserve"> </w:t>
      </w:r>
      <w:r w:rsidR="00435902" w:rsidRPr="46A0FC9D">
        <w:rPr>
          <w:rFonts w:ascii="Times New Roman" w:eastAsia="Times New Roman" w:hAnsi="Times New Roman" w:cs="Times New Roman"/>
        </w:rPr>
        <w:t>This algorithm</w:t>
      </w:r>
      <w:r w:rsidR="15F1E245" w:rsidRPr="46A0FC9D">
        <w:rPr>
          <w:rFonts w:ascii="Times New Roman" w:eastAsia="Times New Roman" w:hAnsi="Times New Roman" w:cs="Times New Roman"/>
        </w:rPr>
        <w:t xml:space="preserve"> intends</w:t>
      </w:r>
      <w:r w:rsidR="00435902">
        <w:rPr>
          <w:rFonts w:ascii="Times New Roman" w:eastAsia="Times New Roman" w:hAnsi="Times New Roman" w:cs="Times New Roman"/>
        </w:rPr>
        <w:t xml:space="preserve"> to identify clusters by finding dense regions in </w:t>
      </w:r>
      <w:r w:rsidR="005D7C41">
        <w:rPr>
          <w:rFonts w:ascii="Times New Roman" w:eastAsia="Times New Roman" w:hAnsi="Times New Roman" w:cs="Times New Roman"/>
        </w:rPr>
        <w:t xml:space="preserve">different locations. </w:t>
      </w:r>
      <w:r w:rsidR="0046746D">
        <w:rPr>
          <w:rFonts w:ascii="Times New Roman" w:eastAsia="Times New Roman" w:hAnsi="Times New Roman" w:cs="Times New Roman"/>
        </w:rPr>
        <w:t xml:space="preserve">Each </w:t>
      </w:r>
      <w:r w:rsidR="00666B94">
        <w:rPr>
          <w:rFonts w:ascii="Times New Roman" w:eastAsia="Times New Roman" w:hAnsi="Times New Roman" w:cs="Times New Roman"/>
        </w:rPr>
        <w:t>record was assigned to one of the nine clusters</w:t>
      </w:r>
      <w:r w:rsidR="00A77340">
        <w:rPr>
          <w:rFonts w:ascii="Times New Roman" w:eastAsia="Times New Roman" w:hAnsi="Times New Roman" w:cs="Times New Roman"/>
        </w:rPr>
        <w:t xml:space="preserve">. </w:t>
      </w:r>
      <w:r w:rsidR="00460857">
        <w:rPr>
          <w:rFonts w:ascii="Times New Roman" w:eastAsia="Times New Roman" w:hAnsi="Times New Roman" w:cs="Times New Roman"/>
        </w:rPr>
        <w:t>The results are shown in the Cluster Map</w:t>
      </w:r>
      <w:r w:rsidR="00565736">
        <w:rPr>
          <w:rFonts w:ascii="Times New Roman" w:eastAsia="Times New Roman" w:hAnsi="Times New Roman" w:cs="Times New Roman"/>
        </w:rPr>
        <w:t xml:space="preserve">, where points with the same color represent </w:t>
      </w:r>
      <w:r w:rsidR="008317AF">
        <w:rPr>
          <w:rFonts w:ascii="Times New Roman" w:eastAsia="Times New Roman" w:hAnsi="Times New Roman" w:cs="Times New Roman"/>
        </w:rPr>
        <w:t xml:space="preserve">them belonging to the same cluster. Most importantly, areas where clusters appear to have a denser grouping indicate </w:t>
      </w:r>
      <w:r w:rsidR="005C1A65">
        <w:rPr>
          <w:rFonts w:ascii="Times New Roman" w:eastAsia="Times New Roman" w:hAnsi="Times New Roman" w:cs="Times New Roman"/>
        </w:rPr>
        <w:t xml:space="preserve">attributes for bicycle parking that are similar or geographically close. </w:t>
      </w:r>
    </w:p>
    <w:p w14:paraId="7EECE5A9" w14:textId="77777777" w:rsidR="006913C2" w:rsidRDefault="00D23D7E" w:rsidP="006913C2">
      <w:pPr>
        <w:keepNext/>
        <w:ind w:firstLine="0"/>
      </w:pPr>
      <w:r>
        <w:rPr>
          <w:rFonts w:ascii="Times New Roman" w:eastAsia="Times New Roman" w:hAnsi="Times New Roman" w:cs="Times New Roman"/>
          <w:noProof/>
        </w:rPr>
        <w:drawing>
          <wp:inline distT="0" distB="0" distL="0" distR="0" wp14:anchorId="1B624605" wp14:editId="243EDD12">
            <wp:extent cx="4300396" cy="2001338"/>
            <wp:effectExtent l="0" t="0" r="5080" b="5715"/>
            <wp:docPr id="1618046642" name="Picture 8"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46642" name="Picture 8" descr="A screenshot of a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7143" cy="2013786"/>
                    </a:xfrm>
                    <a:prstGeom prst="rect">
                      <a:avLst/>
                    </a:prstGeom>
                  </pic:spPr>
                </pic:pic>
              </a:graphicData>
            </a:graphic>
          </wp:inline>
        </w:drawing>
      </w:r>
    </w:p>
    <w:p w14:paraId="0B6A047E" w14:textId="55E291CB" w:rsidR="00E901E0" w:rsidRDefault="006913C2" w:rsidP="006913C2">
      <w:pPr>
        <w:pStyle w:val="Caption"/>
        <w:rPr>
          <w:rFonts w:ascii="Times New Roman" w:eastAsia="Times New Roman" w:hAnsi="Times New Roman" w:cs="Times New Roman"/>
        </w:rPr>
      </w:pPr>
      <w:r>
        <w:t xml:space="preserve">Figure </w:t>
      </w:r>
      <w:r w:rsidR="006A502D">
        <w:t>11</w:t>
      </w:r>
      <w:r>
        <w:t xml:space="preserve"> Mean Shift Cluster Data Set</w:t>
      </w:r>
    </w:p>
    <w:p w14:paraId="337AF7AB" w14:textId="77777777" w:rsidR="006A502D" w:rsidRDefault="00AD534D" w:rsidP="006A502D">
      <w:pPr>
        <w:keepNext/>
        <w:ind w:firstLine="0"/>
      </w:pPr>
      <w:r>
        <w:rPr>
          <w:rFonts w:ascii="Times New Roman" w:eastAsia="Times New Roman" w:hAnsi="Times New Roman" w:cs="Times New Roman"/>
          <w:noProof/>
        </w:rPr>
        <w:drawing>
          <wp:inline distT="0" distB="0" distL="0" distR="0" wp14:anchorId="415CAB76" wp14:editId="096D5A90">
            <wp:extent cx="5943600" cy="3267075"/>
            <wp:effectExtent l="0" t="0" r="0" b="0"/>
            <wp:docPr id="1280918194" name="Picture 6" descr="A blue and yellow cluster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8194" name="Picture 6" descr="A blue and yellow cluster resul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322729B4" w14:textId="47FC8FA0" w:rsidR="02A73ACA" w:rsidRPr="006A502D" w:rsidRDefault="006A502D" w:rsidP="006A502D">
      <w:pPr>
        <w:pStyle w:val="Caption"/>
        <w:rPr>
          <w:rFonts w:ascii="Times New Roman" w:eastAsia="Times New Roman" w:hAnsi="Times New Roman" w:cs="Times New Roman"/>
        </w:rPr>
      </w:pPr>
      <w:r>
        <w:t>Figure 12 Mean Shift Cluster Map</w:t>
      </w:r>
    </w:p>
    <w:p w14:paraId="2C81BBDB" w14:textId="17B2B8CB" w:rsidR="00B46667" w:rsidRDefault="00B46667" w:rsidP="00B46667">
      <w:pPr>
        <w:pStyle w:val="Heading1"/>
      </w:pPr>
      <w:bookmarkStart w:id="9" w:name="_Toc185172196"/>
      <w:r>
        <w:t>Results</w:t>
      </w:r>
      <w:bookmarkEnd w:id="9"/>
    </w:p>
    <w:p w14:paraId="13990AD1" w14:textId="05582C2B" w:rsidR="00E542E8" w:rsidRPr="00E542E8" w:rsidRDefault="00E542E8" w:rsidP="00E542E8">
      <w:pPr>
        <w:pStyle w:val="Heading2"/>
      </w:pPr>
      <w:bookmarkStart w:id="10" w:name="_Toc185172197"/>
      <w:r>
        <w:t xml:space="preserve">Data Set 1: </w:t>
      </w:r>
      <w:r w:rsidRPr="00E542E8">
        <w:t>2018 Central Park Squirrel Census - Squirrel Data</w:t>
      </w:r>
      <w:bookmarkEnd w:id="10"/>
    </w:p>
    <w:p w14:paraId="75C0A0B6" w14:textId="2010339C" w:rsidR="01BD94D9" w:rsidRDefault="01BD94D9" w:rsidP="02A73ACA">
      <w:pPr>
        <w:spacing w:before="240" w:after="240"/>
      </w:pPr>
      <w:r w:rsidRPr="02A73ACA">
        <w:rPr>
          <w:rFonts w:ascii="Times New Roman" w:eastAsia="Times New Roman" w:hAnsi="Times New Roman" w:cs="Times New Roman"/>
        </w:rPr>
        <w:t>We aimed to explore whether the time of day (AM/PM) influenced squirrel behavior. To do this, we used a Random Forest model to analyze if behaviors such as running, chasing, climbing, eating, and foraging could predict whether the squirrel was observed in the morning or evening. While the model performed reasonably well at predicting morning behavior, it struggled to accurately predict nighttime behavior. After applying K-means and DBSCAN clustering, we found that some squirrel behaviors were overwhelmingly common, while others were much rarer. This distinction wasn't clear before clustering but incorporating the clustering results provided us with deeper insights into the patterns of squirrel behavior across different times of day.</w:t>
      </w:r>
    </w:p>
    <w:p w14:paraId="16FAFFA8" w14:textId="28C44061" w:rsidR="44B23458" w:rsidRDefault="44B23458" w:rsidP="006A502D">
      <w:pPr>
        <w:ind w:firstLine="0"/>
      </w:pPr>
      <w:r>
        <w:rPr>
          <w:noProof/>
        </w:rPr>
        <w:drawing>
          <wp:inline distT="0" distB="0" distL="0" distR="0" wp14:anchorId="6AF5D0CF" wp14:editId="1254D377">
            <wp:extent cx="4612080" cy="2276475"/>
            <wp:effectExtent l="0" t="0" r="0" b="0"/>
            <wp:docPr id="1730006495" name="Picture 1730006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12080" cy="2276475"/>
                    </a:xfrm>
                    <a:prstGeom prst="rect">
                      <a:avLst/>
                    </a:prstGeom>
                  </pic:spPr>
                </pic:pic>
              </a:graphicData>
            </a:graphic>
          </wp:inline>
        </w:drawing>
      </w:r>
    </w:p>
    <w:p w14:paraId="3A98AC49" w14:textId="318EEB65" w:rsidR="44B23458" w:rsidRDefault="44B23458" w:rsidP="006A502D">
      <w:pPr>
        <w:pStyle w:val="Caption"/>
      </w:pPr>
      <w:r>
        <w:t xml:space="preserve">Figure </w:t>
      </w:r>
      <w:r w:rsidR="006A502D">
        <w:t>13</w:t>
      </w:r>
      <w:r>
        <w:t xml:space="preserve">   Random Forest for Dataset 1</w:t>
      </w:r>
    </w:p>
    <w:p w14:paraId="74DBF771" w14:textId="48A27EAC" w:rsidR="2369AD79" w:rsidRDefault="2369AD79" w:rsidP="006A502D">
      <w:pPr>
        <w:spacing w:before="240" w:after="240"/>
        <w:ind w:firstLine="0"/>
      </w:pPr>
      <w:r>
        <w:rPr>
          <w:noProof/>
        </w:rPr>
        <w:drawing>
          <wp:inline distT="0" distB="0" distL="0" distR="0" wp14:anchorId="0A2516C8" wp14:editId="1A584B97">
            <wp:extent cx="4020111" cy="2010056"/>
            <wp:effectExtent l="0" t="0" r="0" b="0"/>
            <wp:docPr id="2047349860" name="Picture 204734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20111" cy="2010056"/>
                    </a:xfrm>
                    <a:prstGeom prst="rect">
                      <a:avLst/>
                    </a:prstGeom>
                  </pic:spPr>
                </pic:pic>
              </a:graphicData>
            </a:graphic>
          </wp:inline>
        </w:drawing>
      </w:r>
    </w:p>
    <w:p w14:paraId="54EC390D" w14:textId="1BBB6057" w:rsidR="02A73ACA" w:rsidRDefault="2369AD79" w:rsidP="46A0FC9D">
      <w:pPr>
        <w:pStyle w:val="Caption"/>
        <w:spacing w:before="240" w:after="240"/>
      </w:pPr>
      <w:r>
        <w:t>Figure</w:t>
      </w:r>
      <w:r w:rsidR="006A502D">
        <w:t xml:space="preserve"> 14</w:t>
      </w:r>
      <w:r>
        <w:t xml:space="preserve"> Random Forest Matrix for Dataset 1</w:t>
      </w:r>
    </w:p>
    <w:p w14:paraId="6B07F320" w14:textId="25EAA639" w:rsidR="02A73ACA" w:rsidRDefault="44B23458" w:rsidP="006A502D">
      <w:pPr>
        <w:spacing w:before="240" w:after="240"/>
        <w:rPr>
          <w:rFonts w:ascii="Times New Roman" w:eastAsia="Times New Roman" w:hAnsi="Times New Roman" w:cs="Times New Roman"/>
        </w:rPr>
      </w:pPr>
      <w:r w:rsidRPr="02A73ACA">
        <w:rPr>
          <w:rFonts w:ascii="Times New Roman" w:eastAsia="Times New Roman" w:hAnsi="Times New Roman" w:cs="Times New Roman"/>
        </w:rPr>
        <w:t>Our analysis</w:t>
      </w:r>
      <w:r w:rsidR="0BF631FB" w:rsidRPr="02A73ACA">
        <w:rPr>
          <w:rFonts w:ascii="Times New Roman" w:eastAsia="Times New Roman" w:hAnsi="Times New Roman" w:cs="Times New Roman"/>
        </w:rPr>
        <w:t xml:space="preserve"> revealed that some clusters were strongly associated with either AM or PM, while others showed a more balanced distribution. For example, Clusters 9, 22, and 6 were predominantly PM, while Cluster 0 was mostly AM. This suggests that the behaviors in these clusters may be linked to specific times of day. With this information, we can refine our training models and focus on clusters like 9, 22, and 6 to further investigate squirrel behavior at night</w:t>
      </w:r>
      <w:r w:rsidR="5D2BE4F8" w:rsidRPr="02A73ACA">
        <w:rPr>
          <w:rFonts w:ascii="Times New Roman" w:eastAsia="Times New Roman" w:hAnsi="Times New Roman" w:cs="Times New Roman"/>
        </w:rPr>
        <w:t xml:space="preserve"> or on 0 to study behaviors in the morning. </w:t>
      </w:r>
    </w:p>
    <w:p w14:paraId="5A2830A0" w14:textId="345B3022" w:rsidR="00E542E8" w:rsidRDefault="00E542E8" w:rsidP="00E542E8">
      <w:pPr>
        <w:pStyle w:val="Heading2"/>
      </w:pPr>
      <w:bookmarkStart w:id="11" w:name="_Toc185172198"/>
      <w:r>
        <w:t xml:space="preserve">Data Set </w:t>
      </w:r>
      <w:r w:rsidR="55634E30">
        <w:t>2</w:t>
      </w:r>
      <w:r>
        <w:t>: Bicycle Parking</w:t>
      </w:r>
      <w:bookmarkEnd w:id="11"/>
    </w:p>
    <w:p w14:paraId="27872B14" w14:textId="0CE10A98" w:rsidR="00063596" w:rsidRDefault="004D2532" w:rsidP="00063596">
      <w:pPr>
        <w:spacing w:before="240" w:after="240"/>
      </w:pPr>
      <w:r>
        <w:rPr>
          <w:rFonts w:ascii="Times New Roman" w:eastAsia="Times New Roman" w:hAnsi="Times New Roman" w:cs="Times New Roman"/>
        </w:rPr>
        <w:t xml:space="preserve">Our goal for this data set was to </w:t>
      </w:r>
      <w:r w:rsidR="0077359F">
        <w:rPr>
          <w:rFonts w:ascii="Times New Roman" w:eastAsia="Times New Roman" w:hAnsi="Times New Roman" w:cs="Times New Roman"/>
        </w:rPr>
        <w:t xml:space="preserve">be able to </w:t>
      </w:r>
      <w:r w:rsidR="00E44132">
        <w:rPr>
          <w:rFonts w:ascii="Times New Roman" w:eastAsia="Times New Roman" w:hAnsi="Times New Roman" w:cs="Times New Roman"/>
        </w:rPr>
        <w:t>see if</w:t>
      </w:r>
      <w:r w:rsidR="005647A4">
        <w:rPr>
          <w:rFonts w:ascii="Times New Roman" w:eastAsia="Times New Roman" w:hAnsi="Times New Roman" w:cs="Times New Roman"/>
        </w:rPr>
        <w:t xml:space="preserve"> </w:t>
      </w:r>
      <w:r w:rsidR="00720C31">
        <w:rPr>
          <w:rFonts w:ascii="Times New Roman" w:eastAsia="Times New Roman" w:hAnsi="Times New Roman" w:cs="Times New Roman"/>
        </w:rPr>
        <w:t xml:space="preserve">there are patterns in bicycle parking when it comes to neighborhoods. This was the main reason we </w:t>
      </w:r>
      <w:r w:rsidR="73364D81" w:rsidRPr="20625EDB">
        <w:rPr>
          <w:rFonts w:ascii="Times New Roman" w:eastAsia="Times New Roman" w:hAnsi="Times New Roman" w:cs="Times New Roman"/>
        </w:rPr>
        <w:t>chose</w:t>
      </w:r>
      <w:r w:rsidR="00720C31">
        <w:rPr>
          <w:rFonts w:ascii="Times New Roman" w:eastAsia="Times New Roman" w:hAnsi="Times New Roman" w:cs="Times New Roman"/>
        </w:rPr>
        <w:t xml:space="preserve"> the Mean Shift Clustering method for this data set instead of the ones used in data set one.</w:t>
      </w:r>
      <w:r w:rsidR="005A4789">
        <w:rPr>
          <w:rFonts w:ascii="Times New Roman" w:eastAsia="Times New Roman" w:hAnsi="Times New Roman" w:cs="Times New Roman"/>
        </w:rPr>
        <w:t xml:space="preserve"> After applying this </w:t>
      </w:r>
      <w:r w:rsidR="009B4215">
        <w:rPr>
          <w:rFonts w:ascii="Times New Roman" w:eastAsia="Times New Roman" w:hAnsi="Times New Roman" w:cs="Times New Roman"/>
        </w:rPr>
        <w:t>method,</w:t>
      </w:r>
      <w:r w:rsidR="005A4789">
        <w:rPr>
          <w:rFonts w:ascii="Times New Roman" w:eastAsia="Times New Roman" w:hAnsi="Times New Roman" w:cs="Times New Roman"/>
        </w:rPr>
        <w:t xml:space="preserve"> we were able to confirm that </w:t>
      </w:r>
      <w:r w:rsidR="00562AA3">
        <w:rPr>
          <w:rFonts w:ascii="Times New Roman" w:eastAsia="Times New Roman" w:hAnsi="Times New Roman" w:cs="Times New Roman"/>
        </w:rPr>
        <w:t>there were distinct groupings in the bicycle parking data</w:t>
      </w:r>
      <w:r w:rsidR="00946370">
        <w:rPr>
          <w:rFonts w:ascii="Times New Roman" w:eastAsia="Times New Roman" w:hAnsi="Times New Roman" w:cs="Times New Roman"/>
        </w:rPr>
        <w:t xml:space="preserve"> based</w:t>
      </w:r>
      <w:r w:rsidR="00562AA3">
        <w:rPr>
          <w:rFonts w:ascii="Times New Roman" w:eastAsia="Times New Roman" w:hAnsi="Times New Roman" w:cs="Times New Roman"/>
        </w:rPr>
        <w:t xml:space="preserve"> </w:t>
      </w:r>
      <w:r w:rsidR="001047FA">
        <w:rPr>
          <w:rFonts w:ascii="Times New Roman" w:eastAsia="Times New Roman" w:hAnsi="Times New Roman" w:cs="Times New Roman"/>
        </w:rPr>
        <w:t>on the different attributes</w:t>
      </w:r>
      <w:r w:rsidR="00946370">
        <w:rPr>
          <w:rFonts w:ascii="Times New Roman" w:eastAsia="Times New Roman" w:hAnsi="Times New Roman" w:cs="Times New Roman"/>
        </w:rPr>
        <w:t xml:space="preserve">. </w:t>
      </w:r>
      <w:r w:rsidR="00C1358D">
        <w:rPr>
          <w:rFonts w:ascii="Times New Roman" w:eastAsia="Times New Roman" w:hAnsi="Times New Roman" w:cs="Times New Roman"/>
        </w:rPr>
        <w:t>This can help real</w:t>
      </w:r>
      <w:r w:rsidR="1C1A0E30" w:rsidRPr="46A0FC9D">
        <w:rPr>
          <w:rFonts w:ascii="Times New Roman" w:eastAsia="Times New Roman" w:hAnsi="Times New Roman" w:cs="Times New Roman"/>
        </w:rPr>
        <w:t>-</w:t>
      </w:r>
      <w:r w:rsidR="00C1358D">
        <w:rPr>
          <w:rFonts w:ascii="Times New Roman" w:eastAsia="Times New Roman" w:hAnsi="Times New Roman" w:cs="Times New Roman"/>
        </w:rPr>
        <w:t xml:space="preserve">world situations understand patterns in </w:t>
      </w:r>
      <w:r w:rsidR="004238ED">
        <w:rPr>
          <w:rFonts w:ascii="Times New Roman" w:eastAsia="Times New Roman" w:hAnsi="Times New Roman" w:cs="Times New Roman"/>
        </w:rPr>
        <w:t xml:space="preserve">bicycle parking and allow </w:t>
      </w:r>
      <w:r w:rsidR="009B1E17">
        <w:rPr>
          <w:rFonts w:ascii="Times New Roman" w:eastAsia="Times New Roman" w:hAnsi="Times New Roman" w:cs="Times New Roman"/>
        </w:rPr>
        <w:t>different entities to be able to make informed decisions when it comes</w:t>
      </w:r>
      <w:r w:rsidR="00056A77">
        <w:rPr>
          <w:rFonts w:ascii="Times New Roman" w:eastAsia="Times New Roman" w:hAnsi="Times New Roman" w:cs="Times New Roman"/>
        </w:rPr>
        <w:t xml:space="preserve"> </w:t>
      </w:r>
      <w:r w:rsidR="7C6F8BC7" w:rsidRPr="20625EDB">
        <w:rPr>
          <w:rFonts w:ascii="Times New Roman" w:eastAsia="Times New Roman" w:hAnsi="Times New Roman" w:cs="Times New Roman"/>
        </w:rPr>
        <w:t xml:space="preserve">to </w:t>
      </w:r>
      <w:r w:rsidR="00056A77">
        <w:rPr>
          <w:rFonts w:ascii="Times New Roman" w:eastAsia="Times New Roman" w:hAnsi="Times New Roman" w:cs="Times New Roman"/>
        </w:rPr>
        <w:t>improving bicycle parking infrastructure. We decided to take our analysis a step further an</w:t>
      </w:r>
      <w:r w:rsidR="00B476C3">
        <w:rPr>
          <w:rFonts w:ascii="Times New Roman" w:eastAsia="Times New Roman" w:hAnsi="Times New Roman" w:cs="Times New Roman"/>
        </w:rPr>
        <w:t>d</w:t>
      </w:r>
      <w:r w:rsidR="00056A77">
        <w:rPr>
          <w:rFonts w:ascii="Times New Roman" w:eastAsia="Times New Roman" w:hAnsi="Times New Roman" w:cs="Times New Roman"/>
        </w:rPr>
        <w:t xml:space="preserve"> apply the Random Forest Classification to our data set as well</w:t>
      </w:r>
      <w:r w:rsidR="004E0552">
        <w:rPr>
          <w:rFonts w:ascii="Times New Roman" w:eastAsia="Times New Roman" w:hAnsi="Times New Roman" w:cs="Times New Roman"/>
        </w:rPr>
        <w:t xml:space="preserve"> to </w:t>
      </w:r>
      <w:r w:rsidR="00934E6C">
        <w:rPr>
          <w:rFonts w:ascii="Times New Roman" w:eastAsia="Times New Roman" w:hAnsi="Times New Roman" w:cs="Times New Roman"/>
        </w:rPr>
        <w:t>predict</w:t>
      </w:r>
      <w:r w:rsidR="004506DB">
        <w:rPr>
          <w:rFonts w:ascii="Times New Roman" w:eastAsia="Times New Roman" w:hAnsi="Times New Roman" w:cs="Times New Roman"/>
        </w:rPr>
        <w:t xml:space="preserve"> </w:t>
      </w:r>
      <w:r w:rsidR="00FC1B0E">
        <w:rPr>
          <w:rFonts w:ascii="Times New Roman" w:eastAsia="Times New Roman" w:hAnsi="Times New Roman" w:cs="Times New Roman"/>
        </w:rPr>
        <w:t xml:space="preserve">the likelihood of certain bike racks being used in specific locations </w:t>
      </w:r>
      <w:r w:rsidR="00934E6C">
        <w:rPr>
          <w:rFonts w:ascii="Times New Roman" w:eastAsia="Times New Roman" w:hAnsi="Times New Roman" w:cs="Times New Roman"/>
        </w:rPr>
        <w:t xml:space="preserve">and </w:t>
      </w:r>
      <w:r w:rsidR="00FC1B0E" w:rsidRPr="46A0FC9D">
        <w:rPr>
          <w:rFonts w:ascii="Times New Roman" w:eastAsia="Times New Roman" w:hAnsi="Times New Roman" w:cs="Times New Roman"/>
        </w:rPr>
        <w:t>identify</w:t>
      </w:r>
      <w:r w:rsidR="004E0552">
        <w:rPr>
          <w:rFonts w:ascii="Times New Roman" w:eastAsia="Times New Roman" w:hAnsi="Times New Roman" w:cs="Times New Roman"/>
        </w:rPr>
        <w:t xml:space="preserve"> the most influential </w:t>
      </w:r>
      <w:r w:rsidR="00D06CA0">
        <w:rPr>
          <w:rFonts w:ascii="Times New Roman" w:eastAsia="Times New Roman" w:hAnsi="Times New Roman" w:cs="Times New Roman"/>
        </w:rPr>
        <w:t>attributes</w:t>
      </w:r>
      <w:r w:rsidR="004E0552">
        <w:rPr>
          <w:rFonts w:ascii="Times New Roman" w:eastAsia="Times New Roman" w:hAnsi="Times New Roman" w:cs="Times New Roman"/>
        </w:rPr>
        <w:t xml:space="preserve"> </w:t>
      </w:r>
      <w:r w:rsidR="00302129">
        <w:rPr>
          <w:rFonts w:ascii="Times New Roman" w:eastAsia="Times New Roman" w:hAnsi="Times New Roman" w:cs="Times New Roman"/>
        </w:rPr>
        <w:t>affect</w:t>
      </w:r>
      <w:r w:rsidR="00934E6C">
        <w:rPr>
          <w:rFonts w:ascii="Times New Roman" w:eastAsia="Times New Roman" w:hAnsi="Times New Roman" w:cs="Times New Roman"/>
        </w:rPr>
        <w:t xml:space="preserve">ing these outcomes. </w:t>
      </w:r>
      <w:r w:rsidR="0039280C">
        <w:rPr>
          <w:rFonts w:ascii="Times New Roman" w:eastAsia="Times New Roman" w:hAnsi="Times New Roman" w:cs="Times New Roman"/>
        </w:rPr>
        <w:t xml:space="preserve">The Random Forest classification </w:t>
      </w:r>
      <w:r w:rsidR="007071DF">
        <w:rPr>
          <w:rFonts w:ascii="Times New Roman" w:eastAsia="Times New Roman" w:hAnsi="Times New Roman" w:cs="Times New Roman"/>
        </w:rPr>
        <w:t>is predicting the BoroCode for each sample in the data set</w:t>
      </w:r>
      <w:r w:rsidR="00E904B3">
        <w:rPr>
          <w:rFonts w:ascii="Times New Roman" w:eastAsia="Times New Roman" w:hAnsi="Times New Roman" w:cs="Times New Roman"/>
        </w:rPr>
        <w:t xml:space="preserve"> which </w:t>
      </w:r>
      <w:r w:rsidR="0028368E">
        <w:rPr>
          <w:rFonts w:ascii="Times New Roman" w:eastAsia="Times New Roman" w:hAnsi="Times New Roman" w:cs="Times New Roman"/>
        </w:rPr>
        <w:t xml:space="preserve">we know represents different NYC boroughs. </w:t>
      </w:r>
      <w:r w:rsidR="009B4B6F">
        <w:rPr>
          <w:rFonts w:ascii="Times New Roman" w:eastAsia="Times New Roman" w:hAnsi="Times New Roman" w:cs="Times New Roman"/>
        </w:rPr>
        <w:t xml:space="preserve">We removed </w:t>
      </w:r>
      <w:r w:rsidR="00D51323">
        <w:rPr>
          <w:rFonts w:ascii="Times New Roman" w:eastAsia="Times New Roman" w:hAnsi="Times New Roman" w:cs="Times New Roman"/>
        </w:rPr>
        <w:t xml:space="preserve">longitude and </w:t>
      </w:r>
      <w:r w:rsidR="009B4B6F">
        <w:rPr>
          <w:rFonts w:ascii="Times New Roman" w:eastAsia="Times New Roman" w:hAnsi="Times New Roman" w:cs="Times New Roman"/>
        </w:rPr>
        <w:t xml:space="preserve">latitude from the data set for this because </w:t>
      </w:r>
      <w:r w:rsidR="00CD63BA">
        <w:rPr>
          <w:rFonts w:ascii="Times New Roman" w:eastAsia="Times New Roman" w:hAnsi="Times New Roman" w:cs="Times New Roman"/>
        </w:rPr>
        <w:t xml:space="preserve">the accuracy when we kept them was </w:t>
      </w:r>
      <w:r w:rsidR="007519AB">
        <w:rPr>
          <w:rFonts w:ascii="Times New Roman" w:eastAsia="Times New Roman" w:hAnsi="Times New Roman" w:cs="Times New Roman"/>
        </w:rPr>
        <w:t>close</w:t>
      </w:r>
      <w:r w:rsidR="00DF2A0C">
        <w:rPr>
          <w:rFonts w:ascii="Times New Roman" w:eastAsia="Times New Roman" w:hAnsi="Times New Roman" w:cs="Times New Roman"/>
        </w:rPr>
        <w:t xml:space="preserve"> to 1</w:t>
      </w:r>
      <w:r w:rsidR="00324D29">
        <w:rPr>
          <w:rFonts w:ascii="Times New Roman" w:eastAsia="Times New Roman" w:hAnsi="Times New Roman" w:cs="Times New Roman"/>
        </w:rPr>
        <w:t xml:space="preserve">. We understood that the reason why is because the coordinates were </w:t>
      </w:r>
      <w:r w:rsidR="00475E23">
        <w:rPr>
          <w:rFonts w:ascii="Times New Roman" w:eastAsia="Times New Roman" w:hAnsi="Times New Roman" w:cs="Times New Roman"/>
        </w:rPr>
        <w:t>highly correlated</w:t>
      </w:r>
      <w:r w:rsidR="00324D29">
        <w:rPr>
          <w:rFonts w:ascii="Times New Roman" w:eastAsia="Times New Roman" w:hAnsi="Times New Roman" w:cs="Times New Roman"/>
        </w:rPr>
        <w:t xml:space="preserve"> to </w:t>
      </w:r>
      <w:r w:rsidR="00406A57">
        <w:rPr>
          <w:rFonts w:ascii="Times New Roman" w:eastAsia="Times New Roman" w:hAnsi="Times New Roman" w:cs="Times New Roman"/>
        </w:rPr>
        <w:t>the BoroCode</w:t>
      </w:r>
      <w:r w:rsidR="00475E23">
        <w:rPr>
          <w:rFonts w:ascii="Times New Roman" w:eastAsia="Times New Roman" w:hAnsi="Times New Roman" w:cs="Times New Roman"/>
        </w:rPr>
        <w:t xml:space="preserve">. </w:t>
      </w:r>
      <w:r w:rsidR="00203707">
        <w:rPr>
          <w:rFonts w:ascii="Times New Roman" w:eastAsia="Times New Roman" w:hAnsi="Times New Roman" w:cs="Times New Roman"/>
        </w:rPr>
        <w:t>After we dropped those attr</w:t>
      </w:r>
      <w:r w:rsidR="00B700E6">
        <w:rPr>
          <w:rFonts w:ascii="Times New Roman" w:eastAsia="Times New Roman" w:hAnsi="Times New Roman" w:cs="Times New Roman"/>
        </w:rPr>
        <w:t xml:space="preserve">ibutes, the accuracy dropped drastically to 0.4825, which made </w:t>
      </w:r>
      <w:r w:rsidR="00676ADF">
        <w:rPr>
          <w:rFonts w:ascii="Times New Roman" w:eastAsia="Times New Roman" w:hAnsi="Times New Roman" w:cs="Times New Roman"/>
        </w:rPr>
        <w:t>more</w:t>
      </w:r>
      <w:r w:rsidR="00B700E6">
        <w:rPr>
          <w:rFonts w:ascii="Times New Roman" w:eastAsia="Times New Roman" w:hAnsi="Times New Roman" w:cs="Times New Roman"/>
        </w:rPr>
        <w:t xml:space="preserve"> sense</w:t>
      </w:r>
      <w:r w:rsidR="00841D75">
        <w:rPr>
          <w:rFonts w:ascii="Times New Roman" w:eastAsia="Times New Roman" w:hAnsi="Times New Roman" w:cs="Times New Roman"/>
        </w:rPr>
        <w:t xml:space="preserve"> </w:t>
      </w:r>
      <w:r w:rsidR="00B700E6">
        <w:rPr>
          <w:rFonts w:ascii="Times New Roman" w:eastAsia="Times New Roman" w:hAnsi="Times New Roman" w:cs="Times New Roman"/>
        </w:rPr>
        <w:t xml:space="preserve">to us. </w:t>
      </w:r>
      <w:r w:rsidR="0031566E">
        <w:rPr>
          <w:rFonts w:ascii="Times New Roman" w:eastAsia="Times New Roman" w:hAnsi="Times New Roman" w:cs="Times New Roman"/>
        </w:rPr>
        <w:t xml:space="preserve">The </w:t>
      </w:r>
      <w:r w:rsidR="00FB06C5">
        <w:rPr>
          <w:rFonts w:ascii="Times New Roman" w:eastAsia="Times New Roman" w:hAnsi="Times New Roman" w:cs="Times New Roman"/>
        </w:rPr>
        <w:t>borough 1 (</w:t>
      </w:r>
      <w:r w:rsidR="00301ACD">
        <w:rPr>
          <w:rFonts w:ascii="Times New Roman" w:eastAsia="Times New Roman" w:hAnsi="Times New Roman" w:cs="Times New Roman"/>
        </w:rPr>
        <w:t>Manhattan)</w:t>
      </w:r>
      <w:r w:rsidR="0031566E">
        <w:rPr>
          <w:rFonts w:ascii="Times New Roman" w:eastAsia="Times New Roman" w:hAnsi="Times New Roman" w:cs="Times New Roman"/>
        </w:rPr>
        <w:t xml:space="preserve"> model </w:t>
      </w:r>
      <w:r w:rsidR="006A5A93">
        <w:rPr>
          <w:rFonts w:ascii="Times New Roman" w:eastAsia="Times New Roman" w:hAnsi="Times New Roman" w:cs="Times New Roman"/>
        </w:rPr>
        <w:t xml:space="preserve">performed fairly as it had a precision of 0.48, </w:t>
      </w:r>
      <w:r w:rsidR="0C7319E5" w:rsidRPr="46A0FC9D">
        <w:rPr>
          <w:rFonts w:ascii="Times New Roman" w:eastAsia="Times New Roman" w:hAnsi="Times New Roman" w:cs="Times New Roman"/>
        </w:rPr>
        <w:t xml:space="preserve">a </w:t>
      </w:r>
      <w:r w:rsidR="7F101D0B" w:rsidRPr="46A0FC9D">
        <w:rPr>
          <w:rFonts w:ascii="Times New Roman" w:eastAsia="Times New Roman" w:hAnsi="Times New Roman" w:cs="Times New Roman"/>
        </w:rPr>
        <w:t>Re</w:t>
      </w:r>
      <w:r w:rsidR="006A5A93" w:rsidRPr="46A0FC9D">
        <w:rPr>
          <w:rFonts w:ascii="Times New Roman" w:eastAsia="Times New Roman" w:hAnsi="Times New Roman" w:cs="Times New Roman"/>
        </w:rPr>
        <w:t>call</w:t>
      </w:r>
      <w:r w:rsidR="006A5A93">
        <w:rPr>
          <w:rFonts w:ascii="Times New Roman" w:eastAsia="Times New Roman" w:hAnsi="Times New Roman" w:cs="Times New Roman"/>
        </w:rPr>
        <w:t xml:space="preserve"> of 0.49</w:t>
      </w:r>
      <w:r w:rsidR="1E405AE8" w:rsidRPr="46A0FC9D">
        <w:rPr>
          <w:rFonts w:ascii="Times New Roman" w:eastAsia="Times New Roman" w:hAnsi="Times New Roman" w:cs="Times New Roman"/>
        </w:rPr>
        <w:t>,</w:t>
      </w:r>
      <w:r w:rsidR="006A5A93">
        <w:rPr>
          <w:rFonts w:ascii="Times New Roman" w:eastAsia="Times New Roman" w:hAnsi="Times New Roman" w:cs="Times New Roman"/>
        </w:rPr>
        <w:t xml:space="preserve"> and an F-1-Score of 0.49. This means that it is correctly identifying about 49% of all </w:t>
      </w:r>
      <w:r w:rsidR="00301ACD">
        <w:rPr>
          <w:rFonts w:ascii="Times New Roman" w:eastAsia="Times New Roman" w:hAnsi="Times New Roman" w:cs="Times New Roman"/>
        </w:rPr>
        <w:t>its</w:t>
      </w:r>
      <w:r w:rsidR="002D3375">
        <w:rPr>
          <w:rFonts w:ascii="Times New Roman" w:eastAsia="Times New Roman" w:hAnsi="Times New Roman" w:cs="Times New Roman"/>
        </w:rPr>
        <w:t xml:space="preserve"> </w:t>
      </w:r>
      <w:r w:rsidR="00F521FF">
        <w:rPr>
          <w:rFonts w:ascii="Times New Roman" w:eastAsia="Times New Roman" w:hAnsi="Times New Roman" w:cs="Times New Roman"/>
        </w:rPr>
        <w:t>cases</w:t>
      </w:r>
      <w:r w:rsidR="005213CF">
        <w:rPr>
          <w:rFonts w:ascii="Times New Roman" w:eastAsia="Times New Roman" w:hAnsi="Times New Roman" w:cs="Times New Roman"/>
        </w:rPr>
        <w:t>.</w:t>
      </w:r>
      <w:r w:rsidR="00301ACD">
        <w:rPr>
          <w:rFonts w:ascii="Times New Roman" w:eastAsia="Times New Roman" w:hAnsi="Times New Roman" w:cs="Times New Roman"/>
        </w:rPr>
        <w:t xml:space="preserve"> Borough 2 (</w:t>
      </w:r>
      <w:r w:rsidR="00AB2D37">
        <w:rPr>
          <w:rFonts w:ascii="Times New Roman" w:eastAsia="Times New Roman" w:hAnsi="Times New Roman" w:cs="Times New Roman"/>
        </w:rPr>
        <w:t xml:space="preserve">The Bronx) </w:t>
      </w:r>
      <w:r w:rsidR="005213CF">
        <w:rPr>
          <w:rFonts w:ascii="Times New Roman" w:eastAsia="Times New Roman" w:hAnsi="Times New Roman" w:cs="Times New Roman"/>
        </w:rPr>
        <w:t>performed extremely poorly</w:t>
      </w:r>
      <w:r w:rsidR="18BED4F2" w:rsidRPr="46A0FC9D">
        <w:rPr>
          <w:rFonts w:ascii="Times New Roman" w:eastAsia="Times New Roman" w:hAnsi="Times New Roman" w:cs="Times New Roman"/>
        </w:rPr>
        <w:t>, having</w:t>
      </w:r>
      <w:r w:rsidR="005213CF">
        <w:rPr>
          <w:rFonts w:ascii="Times New Roman" w:eastAsia="Times New Roman" w:hAnsi="Times New Roman" w:cs="Times New Roman"/>
        </w:rPr>
        <w:t xml:space="preserve"> a 0.00 for all three measures</w:t>
      </w:r>
      <w:r w:rsidR="00534CA6">
        <w:rPr>
          <w:rFonts w:ascii="Times New Roman" w:eastAsia="Times New Roman" w:hAnsi="Times New Roman" w:cs="Times New Roman"/>
        </w:rPr>
        <w:t xml:space="preserve">, meaning that the data set provided no insights since it predicted nothing. Borough 3 (Brooklyn) performed </w:t>
      </w:r>
      <w:r w:rsidR="005F4ED9">
        <w:rPr>
          <w:rFonts w:ascii="Times New Roman" w:eastAsia="Times New Roman" w:hAnsi="Times New Roman" w:cs="Times New Roman"/>
        </w:rPr>
        <w:t>okay</w:t>
      </w:r>
      <w:r w:rsidR="002B78E7">
        <w:rPr>
          <w:rFonts w:ascii="Times New Roman" w:eastAsia="Times New Roman" w:hAnsi="Times New Roman" w:cs="Times New Roman"/>
        </w:rPr>
        <w:t xml:space="preserve"> </w:t>
      </w:r>
      <w:r w:rsidR="00EA3322">
        <w:rPr>
          <w:rFonts w:ascii="Times New Roman" w:eastAsia="Times New Roman" w:hAnsi="Times New Roman" w:cs="Times New Roman"/>
        </w:rPr>
        <w:t xml:space="preserve">with a Precision of 0.49, </w:t>
      </w:r>
      <w:r w:rsidR="38EDCA62" w:rsidRPr="46A0FC9D">
        <w:rPr>
          <w:rFonts w:ascii="Times New Roman" w:eastAsia="Times New Roman" w:hAnsi="Times New Roman" w:cs="Times New Roman"/>
        </w:rPr>
        <w:t xml:space="preserve">a </w:t>
      </w:r>
      <w:r w:rsidR="00EA3322">
        <w:rPr>
          <w:rFonts w:ascii="Times New Roman" w:eastAsia="Times New Roman" w:hAnsi="Times New Roman" w:cs="Times New Roman"/>
        </w:rPr>
        <w:t>Recall of 0.61, and an F-1 Score of 0.54</w:t>
      </w:r>
      <w:r w:rsidR="00F07E04">
        <w:rPr>
          <w:rFonts w:ascii="Times New Roman" w:eastAsia="Times New Roman" w:hAnsi="Times New Roman" w:cs="Times New Roman"/>
        </w:rPr>
        <w:t xml:space="preserve">. </w:t>
      </w:r>
      <w:r w:rsidR="005F4ED9">
        <w:rPr>
          <w:rFonts w:ascii="Times New Roman" w:eastAsia="Times New Roman" w:hAnsi="Times New Roman" w:cs="Times New Roman"/>
        </w:rPr>
        <w:t xml:space="preserve">This means that </w:t>
      </w:r>
      <w:r w:rsidR="008F1188">
        <w:rPr>
          <w:rFonts w:ascii="Times New Roman" w:eastAsia="Times New Roman" w:hAnsi="Times New Roman" w:cs="Times New Roman"/>
        </w:rPr>
        <w:t>although this borough is predicted more,</w:t>
      </w:r>
      <w:r w:rsidR="0067210D">
        <w:rPr>
          <w:rFonts w:ascii="Times New Roman" w:eastAsia="Times New Roman" w:hAnsi="Times New Roman" w:cs="Times New Roman"/>
        </w:rPr>
        <w:t xml:space="preserve"> </w:t>
      </w:r>
      <w:r w:rsidR="005B520D">
        <w:rPr>
          <w:rFonts w:ascii="Times New Roman" w:eastAsia="Times New Roman" w:hAnsi="Times New Roman" w:cs="Times New Roman"/>
        </w:rPr>
        <w:t>many</w:t>
      </w:r>
      <w:r w:rsidR="0067210D">
        <w:rPr>
          <w:rFonts w:ascii="Times New Roman" w:eastAsia="Times New Roman" w:hAnsi="Times New Roman" w:cs="Times New Roman"/>
        </w:rPr>
        <w:t xml:space="preserve"> </w:t>
      </w:r>
      <w:r w:rsidR="34958677" w:rsidRPr="46A0FC9D">
        <w:rPr>
          <w:rFonts w:ascii="Times New Roman" w:eastAsia="Times New Roman" w:hAnsi="Times New Roman" w:cs="Times New Roman"/>
        </w:rPr>
        <w:t xml:space="preserve">of </w:t>
      </w:r>
      <w:r w:rsidR="0067210D">
        <w:rPr>
          <w:rFonts w:ascii="Times New Roman" w:eastAsia="Times New Roman" w:hAnsi="Times New Roman" w:cs="Times New Roman"/>
        </w:rPr>
        <w:t xml:space="preserve">the predictions are incorrect. Borough 4 (Queens) </w:t>
      </w:r>
      <w:r w:rsidR="005B520D">
        <w:rPr>
          <w:rFonts w:ascii="Times New Roman" w:eastAsia="Times New Roman" w:hAnsi="Times New Roman" w:cs="Times New Roman"/>
        </w:rPr>
        <w:t>has</w:t>
      </w:r>
      <w:r w:rsidR="00AA5392">
        <w:rPr>
          <w:rFonts w:ascii="Times New Roman" w:eastAsia="Times New Roman" w:hAnsi="Times New Roman" w:cs="Times New Roman"/>
        </w:rPr>
        <w:t xml:space="preserve"> a Precision of 0.47, </w:t>
      </w:r>
      <w:r w:rsidR="139B68A6" w:rsidRPr="46A0FC9D">
        <w:rPr>
          <w:rFonts w:ascii="Times New Roman" w:eastAsia="Times New Roman" w:hAnsi="Times New Roman" w:cs="Times New Roman"/>
        </w:rPr>
        <w:t xml:space="preserve">a </w:t>
      </w:r>
      <w:r w:rsidR="00AA5392">
        <w:rPr>
          <w:rFonts w:ascii="Times New Roman" w:eastAsia="Times New Roman" w:hAnsi="Times New Roman" w:cs="Times New Roman"/>
        </w:rPr>
        <w:t xml:space="preserve">Recall of 0.56, and an F-1 Score of 0.51. Lastly, borough 5 (Staten Island) </w:t>
      </w:r>
      <w:r w:rsidR="005B520D">
        <w:rPr>
          <w:rFonts w:ascii="Times New Roman" w:eastAsia="Times New Roman" w:hAnsi="Times New Roman" w:cs="Times New Roman"/>
        </w:rPr>
        <w:t xml:space="preserve">is poorly predicted with a Precision of 0.36, </w:t>
      </w:r>
      <w:r w:rsidR="5C08EBCC" w:rsidRPr="46A0FC9D">
        <w:rPr>
          <w:rFonts w:ascii="Times New Roman" w:eastAsia="Times New Roman" w:hAnsi="Times New Roman" w:cs="Times New Roman"/>
        </w:rPr>
        <w:t xml:space="preserve">a </w:t>
      </w:r>
      <w:r w:rsidR="005B520D">
        <w:rPr>
          <w:rFonts w:ascii="Times New Roman" w:eastAsia="Times New Roman" w:hAnsi="Times New Roman" w:cs="Times New Roman"/>
        </w:rPr>
        <w:t>Recall of 0.03, and an F-1 Score of 0.05.</w:t>
      </w:r>
      <w:r w:rsidR="003F6002">
        <w:rPr>
          <w:rFonts w:ascii="Times New Roman" w:eastAsia="Times New Roman" w:hAnsi="Times New Roman" w:cs="Times New Roman"/>
        </w:rPr>
        <w:t xml:space="preserve"> The overall accuracy of 0.48% </w:t>
      </w:r>
      <w:r w:rsidR="00282894">
        <w:rPr>
          <w:rFonts w:ascii="Times New Roman" w:eastAsia="Times New Roman" w:hAnsi="Times New Roman" w:cs="Times New Roman"/>
        </w:rPr>
        <w:t xml:space="preserve">indicates that </w:t>
      </w:r>
      <w:r w:rsidR="00AF4C99">
        <w:rPr>
          <w:rFonts w:ascii="Times New Roman" w:eastAsia="Times New Roman" w:hAnsi="Times New Roman" w:cs="Times New Roman"/>
        </w:rPr>
        <w:t xml:space="preserve">the model only </w:t>
      </w:r>
      <w:r w:rsidR="00FF4D99">
        <w:rPr>
          <w:rFonts w:ascii="Times New Roman" w:eastAsia="Times New Roman" w:hAnsi="Times New Roman" w:cs="Times New Roman"/>
        </w:rPr>
        <w:t xml:space="preserve">identifies the </w:t>
      </w:r>
      <w:r w:rsidR="00FF4D99" w:rsidRPr="46A0FC9D">
        <w:rPr>
          <w:rFonts w:ascii="Times New Roman" w:eastAsia="Times New Roman" w:hAnsi="Times New Roman" w:cs="Times New Roman"/>
        </w:rPr>
        <w:t>b</w:t>
      </w:r>
      <w:r w:rsidR="38283CB7" w:rsidRPr="46A0FC9D">
        <w:rPr>
          <w:rFonts w:ascii="Times New Roman" w:eastAsia="Times New Roman" w:hAnsi="Times New Roman" w:cs="Times New Roman"/>
        </w:rPr>
        <w:t>o</w:t>
      </w:r>
      <w:r w:rsidR="00FF4D99" w:rsidRPr="46A0FC9D">
        <w:rPr>
          <w:rFonts w:ascii="Times New Roman" w:eastAsia="Times New Roman" w:hAnsi="Times New Roman" w:cs="Times New Roman"/>
        </w:rPr>
        <w:t>rough</w:t>
      </w:r>
      <w:r w:rsidR="00FF4D99">
        <w:rPr>
          <w:rFonts w:ascii="Times New Roman" w:eastAsia="Times New Roman" w:hAnsi="Times New Roman" w:cs="Times New Roman"/>
        </w:rPr>
        <w:t xml:space="preserve"> correctly 48% of the time. </w:t>
      </w:r>
      <w:r w:rsidR="00063596">
        <w:rPr>
          <w:rFonts w:ascii="Times New Roman" w:eastAsia="Times New Roman" w:hAnsi="Times New Roman" w:cs="Times New Roman"/>
        </w:rPr>
        <w:t xml:space="preserve">When looking at the Feature Importance, we can see that the top </w:t>
      </w:r>
      <w:r w:rsidR="00B953E4">
        <w:rPr>
          <w:rFonts w:ascii="Times New Roman" w:eastAsia="Times New Roman" w:hAnsi="Times New Roman" w:cs="Times New Roman"/>
        </w:rPr>
        <w:t xml:space="preserve">4 attributes are the ones we used in our Mean Shift Clustering. </w:t>
      </w:r>
    </w:p>
    <w:p w14:paraId="1C16F956" w14:textId="77777777" w:rsidR="006A502D" w:rsidRDefault="0040229A" w:rsidP="006A502D">
      <w:pPr>
        <w:keepNext/>
        <w:spacing w:before="240" w:after="240"/>
        <w:ind w:firstLine="0"/>
      </w:pPr>
      <w:r>
        <w:rPr>
          <w:rFonts w:ascii="Times New Roman" w:eastAsia="Times New Roman" w:hAnsi="Times New Roman" w:cs="Times New Roman"/>
          <w:noProof/>
        </w:rPr>
        <w:drawing>
          <wp:inline distT="0" distB="0" distL="0" distR="0" wp14:anchorId="4A19FFD5" wp14:editId="01F15CF3">
            <wp:extent cx="5943600" cy="3584575"/>
            <wp:effectExtent l="0" t="0" r="0" b="0"/>
            <wp:docPr id="383119467"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4489" name="Picture 11" descr="A graph with blue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p>
    <w:p w14:paraId="2ED65348" w14:textId="7A836F58" w:rsidR="004D2532" w:rsidRDefault="006A502D" w:rsidP="006A502D">
      <w:pPr>
        <w:pStyle w:val="Caption"/>
        <w:rPr>
          <w:rFonts w:ascii="Times New Roman" w:eastAsia="Times New Roman" w:hAnsi="Times New Roman" w:cs="Times New Roman"/>
        </w:rPr>
      </w:pPr>
      <w:r>
        <w:t xml:space="preserve">Figure 15 </w:t>
      </w:r>
      <w:r>
        <w:rPr>
          <w:noProof/>
        </w:rPr>
        <w:t>Random Forest Feature Importance</w:t>
      </w:r>
    </w:p>
    <w:p w14:paraId="16193B79" w14:textId="77777777" w:rsidR="006A502D" w:rsidRDefault="003F2EA5" w:rsidP="006A502D">
      <w:pPr>
        <w:keepNext/>
        <w:spacing w:before="240" w:after="240"/>
        <w:ind w:firstLine="0"/>
      </w:pPr>
      <w:r>
        <w:rPr>
          <w:noProof/>
        </w:rPr>
        <w:drawing>
          <wp:inline distT="0" distB="0" distL="0" distR="0" wp14:anchorId="419763EC" wp14:editId="787DFE76">
            <wp:extent cx="5448300" cy="2463800"/>
            <wp:effectExtent l="0" t="0" r="0" b="0"/>
            <wp:docPr id="18558173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7338" name="Picture 1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48300" cy="2463800"/>
                    </a:xfrm>
                    <a:prstGeom prst="rect">
                      <a:avLst/>
                    </a:prstGeom>
                  </pic:spPr>
                </pic:pic>
              </a:graphicData>
            </a:graphic>
          </wp:inline>
        </w:drawing>
      </w:r>
    </w:p>
    <w:p w14:paraId="3A414E23" w14:textId="32A4D0D3" w:rsidR="00521752" w:rsidRPr="00521752" w:rsidRDefault="006A502D" w:rsidP="006A502D">
      <w:pPr>
        <w:pStyle w:val="Caption"/>
      </w:pPr>
      <w:r>
        <w:t>Figure 16 Cal</w:t>
      </w:r>
      <w:r w:rsidR="32D94CF9">
        <w:t>culations</w:t>
      </w:r>
      <w:r>
        <w:t xml:space="preserve"> for BoroCode</w:t>
      </w:r>
    </w:p>
    <w:p w14:paraId="4D5F6EDB" w14:textId="097761EF" w:rsidR="006A502D" w:rsidRDefault="00745CDD" w:rsidP="006A502D">
      <w:pPr>
        <w:keepNext/>
        <w:ind w:firstLine="0"/>
      </w:pPr>
      <w:r>
        <w:t>We also went ahead an</w:t>
      </w:r>
      <w:r w:rsidR="00D37A84">
        <w:t xml:space="preserve">d </w:t>
      </w:r>
      <w:r w:rsidR="5258541B">
        <w:t>changed</w:t>
      </w:r>
      <w:r>
        <w:t xml:space="preserve"> our target value to </w:t>
      </w:r>
      <w:r w:rsidR="00FC5F3E">
        <w:t>the HrcEvac attribute</w:t>
      </w:r>
      <w:r w:rsidR="004922DC">
        <w:t xml:space="preserve"> and got an accuracy of </w:t>
      </w:r>
      <w:r w:rsidR="004922DC" w:rsidRPr="004922DC">
        <w:t>0.6368</w:t>
      </w:r>
      <w:r w:rsidR="004922DC">
        <w:t xml:space="preserve">, which makes me think that </w:t>
      </w:r>
      <w:r w:rsidR="00D37A84">
        <w:t xml:space="preserve">it was easier to predict the hurricane evacuation zone than the borough using the test data. </w:t>
      </w:r>
      <w:r w:rsidR="00C3308D">
        <w:rPr>
          <w:noProof/>
        </w:rPr>
        <w:drawing>
          <wp:inline distT="0" distB="0" distL="0" distR="0" wp14:anchorId="1E297B1E" wp14:editId="0F8F8216">
            <wp:extent cx="5105400" cy="2387600"/>
            <wp:effectExtent l="0" t="0" r="0" b="0"/>
            <wp:docPr id="322443870"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105400" cy="2387600"/>
                    </a:xfrm>
                    <a:prstGeom prst="rect">
                      <a:avLst/>
                    </a:prstGeom>
                  </pic:spPr>
                </pic:pic>
              </a:graphicData>
            </a:graphic>
          </wp:inline>
        </w:drawing>
      </w:r>
    </w:p>
    <w:p w14:paraId="0FAA7C6F" w14:textId="647F7999" w:rsidR="00E542E8" w:rsidRDefault="006A502D" w:rsidP="006A502D">
      <w:pPr>
        <w:pStyle w:val="Caption"/>
      </w:pPr>
      <w:r>
        <w:t xml:space="preserve">Figure 17 </w:t>
      </w:r>
      <w:r w:rsidRPr="005B0D18">
        <w:t xml:space="preserve"> </w:t>
      </w:r>
      <w:r w:rsidR="1F45327C">
        <w:t>Calculations</w:t>
      </w:r>
      <w:r w:rsidRPr="005B0D18">
        <w:t xml:space="preserve"> for BoroCode</w:t>
      </w:r>
    </w:p>
    <w:p w14:paraId="57AA9854" w14:textId="4867CEE5" w:rsidR="006B6E59" w:rsidRDefault="00906B50" w:rsidP="006B6E59">
      <w:pPr>
        <w:pStyle w:val="Heading1"/>
      </w:pPr>
      <w:bookmarkStart w:id="12" w:name="_Toc185172199"/>
      <w:r w:rsidRPr="00906B50">
        <w:t xml:space="preserve">Conclusions and </w:t>
      </w:r>
      <w:r>
        <w:t>F</w:t>
      </w:r>
      <w:r w:rsidRPr="00906B50">
        <w:t xml:space="preserve">uture </w:t>
      </w:r>
      <w:r>
        <w:t>W</w:t>
      </w:r>
      <w:r w:rsidRPr="00906B50">
        <w:t>orks</w:t>
      </w:r>
      <w:bookmarkEnd w:id="12"/>
    </w:p>
    <w:p w14:paraId="02452A7A" w14:textId="77777777" w:rsidR="00B953E4" w:rsidRPr="00E542E8" w:rsidRDefault="00B953E4" w:rsidP="00B953E4">
      <w:pPr>
        <w:pStyle w:val="Heading2"/>
      </w:pPr>
      <w:bookmarkStart w:id="13" w:name="_Toc185172200"/>
      <w:r>
        <w:t xml:space="preserve">Data Set 1: </w:t>
      </w:r>
      <w:r w:rsidRPr="00E542E8">
        <w:t>2018 Central Park Squirrel Census - Squirrel Data</w:t>
      </w:r>
      <w:bookmarkEnd w:id="13"/>
    </w:p>
    <w:p w14:paraId="5C3694BC" w14:textId="2876FA23" w:rsidR="0371EB37" w:rsidRDefault="0371EB37" w:rsidP="27B45F92">
      <w:pPr>
        <w:spacing w:before="240" w:after="240"/>
      </w:pPr>
      <w:r w:rsidRPr="27B45F92">
        <w:rPr>
          <w:rFonts w:ascii="Times New Roman" w:eastAsia="Times New Roman" w:hAnsi="Times New Roman" w:cs="Times New Roman"/>
        </w:rPr>
        <w:t>Our analysis demonstrated that clustering effectively revealed behavioral patterns linked to specific times of day, providing valuable insights that enhanced the performance of the Random Forest model. While the model performed well in predicting morning behaviors, it struggled with evening predictions due to the greater variability in PM activities. By focusing on clusters with strong time-specific associations, such as Clusters 9, 22, and 6 (PM) and Cluster 0 (AM), we can refine the model and improve its accuracy. These clusters offer a promising basis for further analysis of squirrel behavior, allowing us to investigate how certain behaviors, like foraging or human interactions, vary throughout the day.</w:t>
      </w:r>
    </w:p>
    <w:p w14:paraId="021B01BB" w14:textId="3535F682" w:rsidR="0371EB37" w:rsidRDefault="0371EB37" w:rsidP="27B45F92">
      <w:pPr>
        <w:spacing w:before="240" w:after="240"/>
      </w:pPr>
      <w:r w:rsidRPr="27B45F92">
        <w:rPr>
          <w:rFonts w:ascii="Times New Roman" w:eastAsia="Times New Roman" w:hAnsi="Times New Roman" w:cs="Times New Roman"/>
        </w:rPr>
        <w:t>Additionally, the time-specific clusters can inform new studies by targeting particular behaviors in the AM or PM periods. Researchers can design more focused studies that explore specific clusters in greater detail, examining how environmental factors, like food availability or human presence, influence squirrel activity at different times of day. This could lead to deeper insights into animal behavior and how it adapts to changing conditions, ultimately helping to shape more targeted wildlife conservation efforts and urban ecology studies.</w:t>
      </w:r>
    </w:p>
    <w:p w14:paraId="5D63E093" w14:textId="44FB374C" w:rsidR="27B45F92" w:rsidRDefault="27B45F92" w:rsidP="27B45F92"/>
    <w:p w14:paraId="0F57332B" w14:textId="1EB81D2C" w:rsidR="00B953E4" w:rsidRDefault="00B953E4" w:rsidP="00B953E4">
      <w:pPr>
        <w:pStyle w:val="Heading2"/>
      </w:pPr>
      <w:bookmarkStart w:id="14" w:name="_Toc185172201"/>
      <w:r>
        <w:t>Data Set 2: Bicycle Parking</w:t>
      </w:r>
      <w:bookmarkEnd w:id="14"/>
    </w:p>
    <w:p w14:paraId="7A183FDE" w14:textId="72F86F52" w:rsidR="00B953E4" w:rsidRPr="00B953E4" w:rsidRDefault="00870080" w:rsidP="007519AB">
      <w:r>
        <w:t xml:space="preserve">We were able to look at the relationships between different attributes in the data set and bicycle parking locations. </w:t>
      </w:r>
      <w:r w:rsidR="007519AB">
        <w:t>Originally,</w:t>
      </w:r>
      <w:r>
        <w:t xml:space="preserve"> we had believed that there would be a strong correlation between rack type</w:t>
      </w:r>
      <w:r w:rsidR="00897487">
        <w:t xml:space="preserve">, coordinates, </w:t>
      </w:r>
      <w:r w:rsidR="0082775B">
        <w:t xml:space="preserve">and </w:t>
      </w:r>
      <w:r w:rsidR="00E32F8D">
        <w:t>hurricane evacuation zone</w:t>
      </w:r>
      <w:r w:rsidR="008C7515">
        <w:t>s</w:t>
      </w:r>
      <w:r w:rsidR="0082775B">
        <w:t xml:space="preserve">. </w:t>
      </w:r>
      <w:r w:rsidR="004E5649">
        <w:t xml:space="preserve">However, the results </w:t>
      </w:r>
      <w:r w:rsidR="0063710C">
        <w:t>of all the analys</w:t>
      </w:r>
      <w:r w:rsidR="2716F982">
        <w:t>e</w:t>
      </w:r>
      <w:r w:rsidR="0063710C">
        <w:t xml:space="preserve">s reveal that there is a moderate level of correlation </w:t>
      </w:r>
      <w:r w:rsidR="00BA6421">
        <w:t>w</w:t>
      </w:r>
      <w:r w:rsidR="00985F93">
        <w:t xml:space="preserve">hich </w:t>
      </w:r>
      <w:r w:rsidR="00131E47">
        <w:t xml:space="preserve">could suggest different </w:t>
      </w:r>
      <w:r w:rsidR="0058021A">
        <w:t xml:space="preserve">things. </w:t>
      </w:r>
      <w:r w:rsidR="00BA6421">
        <w:t xml:space="preserve">There could be lurking variables that are not represented in the data </w:t>
      </w:r>
      <w:r w:rsidR="007519AB">
        <w:t>set,</w:t>
      </w:r>
      <w:r w:rsidR="000D1F16">
        <w:t xml:space="preserve"> or it could be d</w:t>
      </w:r>
      <w:r w:rsidR="00605679">
        <w:t>ue</w:t>
      </w:r>
      <w:r w:rsidR="000D1F16">
        <w:t xml:space="preserve"> to the data cleaning and attribute selection exercise that was done prior to applying the </w:t>
      </w:r>
      <w:r w:rsidR="00797910">
        <w:t xml:space="preserve">Mean Shift </w:t>
      </w:r>
      <w:r w:rsidR="000D1F16">
        <w:t xml:space="preserve">clustering and </w:t>
      </w:r>
      <w:r w:rsidR="00797910">
        <w:t>Random Forest</w:t>
      </w:r>
      <w:r w:rsidR="00605679">
        <w:t xml:space="preserve"> classification. </w:t>
      </w:r>
      <w:r w:rsidR="007519AB">
        <w:t>Another factor could be the algorithms chosen, perhaps there could have been another algorithm that would have worked better with the data set that we originally disposed of like the algorithms used in data set 1. In the future</w:t>
      </w:r>
      <w:r w:rsidR="4D89ED9B">
        <w:t>,</w:t>
      </w:r>
      <w:r w:rsidR="007519AB">
        <w:t xml:space="preserve"> we would like to be able to apply the algorithms not only used in data set 1 but also other algorithms we learned in class. </w:t>
      </w:r>
    </w:p>
    <w:p w14:paraId="4D4AB986" w14:textId="6A87A775" w:rsidR="00C05789" w:rsidRPr="00C05789" w:rsidRDefault="00C05789" w:rsidP="007519AB">
      <w:pPr>
        <w:ind w:firstLine="0"/>
      </w:pPr>
    </w:p>
    <w:p w14:paraId="2CC163B5" w14:textId="1E6D1F85" w:rsidR="00906B50" w:rsidRPr="00906B50" w:rsidRDefault="00906B50" w:rsidP="00906B50">
      <w:pPr>
        <w:pStyle w:val="Heading1"/>
      </w:pPr>
      <w:bookmarkStart w:id="15" w:name="_Toc185172202"/>
      <w:r>
        <w:t>Team Member’s Contributions</w:t>
      </w:r>
      <w:bookmarkEnd w:id="15"/>
    </w:p>
    <w:p w14:paraId="3EAA0E56" w14:textId="4BB600F1" w:rsidR="004948E7" w:rsidRDefault="004948E7" w:rsidP="004948E7">
      <w:pPr>
        <w:pStyle w:val="Heading2"/>
      </w:pPr>
      <w:bookmarkStart w:id="16" w:name="_Toc185172203"/>
      <w:r>
        <w:t>Group Activities:</w:t>
      </w:r>
      <w:bookmarkEnd w:id="16"/>
    </w:p>
    <w:p w14:paraId="0E815F82" w14:textId="21E59259" w:rsidR="004948E7" w:rsidRPr="004948E7" w:rsidRDefault="004948E7" w:rsidP="004948E7">
      <w:r>
        <w:t>Everyone in the gr</w:t>
      </w:r>
      <w:r w:rsidR="006373DF">
        <w:t xml:space="preserve">oup </w:t>
      </w:r>
      <w:r w:rsidR="00E524F1">
        <w:t xml:space="preserve">looked at the different data sets from the first project and decided which of the three </w:t>
      </w:r>
      <w:r w:rsidR="006601B3">
        <w:t>to use. Then they discussed which data mining task they believed would work best with both data sets. Once they decided on clustering</w:t>
      </w:r>
      <w:r w:rsidR="00D41217">
        <w:t>, they also investigated which algorithms to use</w:t>
      </w:r>
      <w:r w:rsidR="003B2715">
        <w:t xml:space="preserve"> for each or both data sets. </w:t>
      </w:r>
      <w:r w:rsidR="009800BB">
        <w:t xml:space="preserve">They also decided to apply Random Forest to showcase classification (another data mining task) for each data set. </w:t>
      </w:r>
    </w:p>
    <w:p w14:paraId="1778AB54" w14:textId="6988B1AA" w:rsidR="007D53E6" w:rsidRDefault="007D53E6" w:rsidP="007D53E6">
      <w:pPr>
        <w:pStyle w:val="Heading2"/>
      </w:pPr>
      <w:bookmarkStart w:id="17" w:name="_Toc185172204"/>
      <w:r>
        <w:t>Rushabh Parikh</w:t>
      </w:r>
      <w:bookmarkEnd w:id="17"/>
    </w:p>
    <w:p w14:paraId="3751E92A" w14:textId="2FF8E2DC" w:rsidR="76A3A227" w:rsidRDefault="76A3A227" w:rsidP="661FDD82">
      <w:r w:rsidRPr="661FDD82">
        <w:rPr>
          <w:rFonts w:ascii="Times New Roman" w:eastAsia="Times New Roman" w:hAnsi="Times New Roman" w:cs="Times New Roman"/>
        </w:rPr>
        <w:t xml:space="preserve">Rushabh worked on dataset 1, focusing on analyzing squirrel behavior in 2018. He </w:t>
      </w:r>
      <w:r w:rsidR="1A2BA36B" w:rsidRPr="661FDD82">
        <w:rPr>
          <w:rFonts w:ascii="Times New Roman" w:eastAsia="Times New Roman" w:hAnsi="Times New Roman" w:cs="Times New Roman"/>
        </w:rPr>
        <w:t>was responsible for cleaning and preprocessing the data, followed by feature selection and model training using techniques like K-means, DBSCAN, and Random Forest. Rushabh implemented feature selection methods, including the Correlation Matrix and Variance-Based techniques, and wrote the necessary code for these steps. He also documented the approach, detailing the data cleaning, feature selection, model training, and analysis, and contributed to the results and conclusions of the project.</w:t>
      </w:r>
    </w:p>
    <w:p w14:paraId="6685186E" w14:textId="5F3C7FE8" w:rsidR="007D53E6" w:rsidRDefault="007D53E6" w:rsidP="007D53E6">
      <w:pPr>
        <w:pStyle w:val="Heading2"/>
      </w:pPr>
      <w:bookmarkStart w:id="18" w:name="_Toc185172205"/>
      <w:r>
        <w:t>Stephanie Bravo-Heras</w:t>
      </w:r>
      <w:bookmarkEnd w:id="18"/>
    </w:p>
    <w:p w14:paraId="46F561E7" w14:textId="54E26530" w:rsidR="007D53E6" w:rsidRPr="007D53E6" w:rsidRDefault="007D53E6" w:rsidP="007D53E6">
      <w:r>
        <w:t xml:space="preserve">Stephanie worked on setting up the </w:t>
      </w:r>
      <w:r w:rsidR="7E8BB43C">
        <w:t>W</w:t>
      </w:r>
      <w:r>
        <w:t xml:space="preserve">ord document and outlining all the requirements needed to </w:t>
      </w:r>
      <w:r w:rsidR="004948E7">
        <w:t xml:space="preserve">complete this project. </w:t>
      </w:r>
      <w:r w:rsidR="00AF2AD9">
        <w:t xml:space="preserve">She </w:t>
      </w:r>
      <w:r w:rsidR="004F0306">
        <w:t xml:space="preserve">analyzed </w:t>
      </w:r>
      <w:r w:rsidR="00781247">
        <w:t xml:space="preserve">which data preprocessing activities she </w:t>
      </w:r>
      <w:r w:rsidR="008B7B67">
        <w:t>need</w:t>
      </w:r>
      <w:r w:rsidR="07E02693">
        <w:t>ed</w:t>
      </w:r>
      <w:r w:rsidR="00781247">
        <w:t xml:space="preserve"> to </w:t>
      </w:r>
      <w:r w:rsidR="00BB6882">
        <w:t xml:space="preserve">take </w:t>
      </w:r>
      <w:r w:rsidR="004F0306">
        <w:t xml:space="preserve">and </w:t>
      </w:r>
      <w:r w:rsidR="00A60A32">
        <w:t xml:space="preserve">performed data cleaning steps on the </w:t>
      </w:r>
      <w:r w:rsidR="001F07B7">
        <w:t>Bicycle Parking data set</w:t>
      </w:r>
      <w:r w:rsidR="00BB6882">
        <w:t xml:space="preserve">. She wrote code </w:t>
      </w:r>
      <w:r w:rsidR="00657CA9">
        <w:t xml:space="preserve">for the One-Hot </w:t>
      </w:r>
      <w:r w:rsidR="00110464">
        <w:t xml:space="preserve">Encoding </w:t>
      </w:r>
      <w:r w:rsidR="00E510E7">
        <w:t>steps</w:t>
      </w:r>
      <w:r w:rsidR="00FE3DDC">
        <w:t xml:space="preserve"> to convert categorical </w:t>
      </w:r>
      <w:r w:rsidR="00C7449A">
        <w:t xml:space="preserve">attributes </w:t>
      </w:r>
      <w:r w:rsidR="00FA403F">
        <w:t>into n</w:t>
      </w:r>
      <w:r w:rsidR="00C7449A">
        <w:t>umerical attributes</w:t>
      </w:r>
      <w:r w:rsidR="00E510E7">
        <w:t xml:space="preserve">. </w:t>
      </w:r>
      <w:r w:rsidR="00732C9A">
        <w:t xml:space="preserve">This ended up creating Boolean </w:t>
      </w:r>
      <w:r w:rsidR="00FD4253">
        <w:t>variables,</w:t>
      </w:r>
      <w:r w:rsidR="00732C9A">
        <w:t xml:space="preserve"> so s</w:t>
      </w:r>
      <w:r w:rsidR="00E510E7">
        <w:t xml:space="preserve">he also wrote code to </w:t>
      </w:r>
      <w:r w:rsidR="002E0F2C">
        <w:t xml:space="preserve">turn </w:t>
      </w:r>
      <w:r w:rsidR="00732C9A">
        <w:t xml:space="preserve">the Boolean into numeric values. After, she wrote </w:t>
      </w:r>
      <w:r w:rsidR="00CB1984">
        <w:t xml:space="preserve">code to </w:t>
      </w:r>
      <w:r w:rsidR="001F56EE">
        <w:t>apply the Variance Threshold and Correlation Matrix for this data set before writing the code</w:t>
      </w:r>
      <w:r w:rsidR="00CC066E">
        <w:t xml:space="preserve"> for</w:t>
      </w:r>
      <w:r w:rsidR="001F56EE">
        <w:t xml:space="preserve"> </w:t>
      </w:r>
      <w:r w:rsidR="002D1202">
        <w:t xml:space="preserve">the Mean </w:t>
      </w:r>
      <w:r w:rsidR="00CC066E">
        <w:t xml:space="preserve">Shift </w:t>
      </w:r>
      <w:r w:rsidR="002D1202">
        <w:t>Cluster</w:t>
      </w:r>
      <w:r w:rsidR="00CC066E">
        <w:t xml:space="preserve"> and the Random Forest </w:t>
      </w:r>
      <w:r w:rsidR="00FD4253">
        <w:t>classification that were used specific to her data set.</w:t>
      </w:r>
    </w:p>
    <w:p w14:paraId="79CB9614" w14:textId="3C45184A" w:rsidR="007D53E6" w:rsidRDefault="007D53E6" w:rsidP="007D53E6">
      <w:pPr>
        <w:pStyle w:val="Heading2"/>
      </w:pPr>
      <w:bookmarkStart w:id="19" w:name="_Toc185172206"/>
      <w:r>
        <w:t>Esther Bilenkin</w:t>
      </w:r>
      <w:bookmarkEnd w:id="19"/>
    </w:p>
    <w:p w14:paraId="074534C1" w14:textId="2A56074D" w:rsidR="007D53E6" w:rsidRPr="007D53E6" w:rsidRDefault="106E685A" w:rsidP="007D53E6">
      <w:r>
        <w:t xml:space="preserve">Esther contributed to the project by helping select the datasets and providing input on the data mining tasks, including the choice of clustering algorithms (K-means, DBSCAN, and Mean Shift) and Random Forest classification. She assisted with refining the report and offering feedback to improve </w:t>
      </w:r>
      <w:r w:rsidR="7605019C">
        <w:t xml:space="preserve">the </w:t>
      </w:r>
      <w:r>
        <w:t xml:space="preserve">clarity of sections on data cleaning, attribute selection, and results. </w:t>
      </w:r>
      <w:r w:rsidR="3C8CC81E">
        <w:t>She also</w:t>
      </w:r>
      <w:r>
        <w:t xml:space="preserve"> </w:t>
      </w:r>
      <w:r w:rsidR="63F2BC6F">
        <w:t>reviewed</w:t>
      </w:r>
      <w:r w:rsidR="17CD8DFF">
        <w:t xml:space="preserve"> and tested implementations, ensuring consistency across datasets and </w:t>
      </w:r>
      <w:r w:rsidR="3C8CC81E">
        <w:t>aligned</w:t>
      </w:r>
      <w:r w:rsidR="17CD8DFF">
        <w:t xml:space="preserve"> with the objectives. She also </w:t>
      </w:r>
      <w:r w:rsidR="00C26567">
        <w:t>collaborated</w:t>
      </w:r>
      <w:r w:rsidR="17CD8DFF">
        <w:t xml:space="preserve"> in managing deadlines, proofreading the final document, and reviewing statistical outputs</w:t>
      </w:r>
      <w:r w:rsidR="74C7F231">
        <w:t xml:space="preserve"> and visualizations. </w:t>
      </w:r>
    </w:p>
    <w:p w14:paraId="3C759E43" w14:textId="54CFA508" w:rsidR="00FD4253" w:rsidRDefault="00FD4253">
      <w:r>
        <w:br w:type="page"/>
      </w:r>
    </w:p>
    <w:p w14:paraId="3CFB1666" w14:textId="77777777" w:rsidR="007D53E6" w:rsidRDefault="007D53E6" w:rsidP="00FD4253">
      <w:pPr>
        <w:ind w:firstLine="0"/>
      </w:pPr>
    </w:p>
    <w:p w14:paraId="642E1BEA" w14:textId="20773804" w:rsidR="00FD4253" w:rsidRDefault="00FD4253" w:rsidP="00FD4253">
      <w:pPr>
        <w:pStyle w:val="Heading1"/>
      </w:pPr>
      <w:bookmarkStart w:id="20" w:name="_Toc185172207"/>
      <w:r>
        <w:t>Appendix (Code)</w:t>
      </w:r>
      <w:bookmarkEnd w:id="20"/>
    </w:p>
    <w:p w14:paraId="36E05ADA" w14:textId="77777777" w:rsidR="00FD4253" w:rsidRDefault="00FD4253" w:rsidP="00FD4253">
      <w:pPr>
        <w:ind w:firstLine="0"/>
      </w:pPr>
    </w:p>
    <w:p w14:paraId="083CCB72" w14:textId="59B51D80" w:rsidR="00FD4253" w:rsidRDefault="00FD4253" w:rsidP="00FD4253">
      <w:pPr>
        <w:pStyle w:val="Heading2"/>
      </w:pPr>
      <w:bookmarkStart w:id="21" w:name="_Toc185172208"/>
      <w:r>
        <w:t xml:space="preserve">Programs for Data Set 1: </w:t>
      </w:r>
      <w:r w:rsidRPr="00E542E8">
        <w:t>2018 Central Park Squirrel Census - Squirrel Data</w:t>
      </w:r>
      <w:bookmarkEnd w:id="21"/>
    </w:p>
    <w:p w14:paraId="60D28039" w14:textId="28436C2A" w:rsidR="00E76421" w:rsidRDefault="00567EBF" w:rsidP="00567EBF">
      <w:pPr>
        <w:pStyle w:val="Heading3"/>
      </w:pPr>
      <w:bookmarkStart w:id="22" w:name="_Toc185172209"/>
      <w:r>
        <w:t>Variance Based Program</w:t>
      </w:r>
      <w:bookmarkEnd w:id="22"/>
    </w:p>
    <w:p w14:paraId="31C9FFDF" w14:textId="77777777" w:rsidR="004F408F" w:rsidRDefault="004F408F" w:rsidP="004F408F">
      <w:r>
        <w:t>import pandas as pd</w:t>
      </w:r>
    </w:p>
    <w:p w14:paraId="2D69E707" w14:textId="77777777" w:rsidR="004F408F" w:rsidRDefault="004F408F" w:rsidP="004F408F">
      <w:r>
        <w:t>import matplotlib.pyplot as plt</w:t>
      </w:r>
    </w:p>
    <w:p w14:paraId="52D0C94A" w14:textId="77777777" w:rsidR="004F408F" w:rsidRDefault="004F408F" w:rsidP="004F408F">
      <w:r>
        <w:t>from sklearn.feature_selection import VarianceThreshold</w:t>
      </w:r>
    </w:p>
    <w:p w14:paraId="2EC6FC3E" w14:textId="77777777" w:rsidR="004F408F" w:rsidRDefault="004F408F" w:rsidP="004F408F">
      <w:r>
        <w:t>from sklearn.preprocessing import LabelEncoder</w:t>
      </w:r>
    </w:p>
    <w:p w14:paraId="22C7A0A1" w14:textId="77777777" w:rsidR="004F408F" w:rsidRDefault="004F408F" w:rsidP="004F408F"/>
    <w:p w14:paraId="5F6A0C9D" w14:textId="77777777" w:rsidR="004F408F" w:rsidRDefault="004F408F" w:rsidP="004F408F">
      <w:r>
        <w:t># Load the dataset</w:t>
      </w:r>
    </w:p>
    <w:p w14:paraId="0272D1DC" w14:textId="77777777" w:rsidR="004F408F" w:rsidRDefault="004F408F" w:rsidP="004F408F">
      <w:r>
        <w:t>data = pd.read_csv("2018_Central_Park_Squirrel_Census_-_Squirrel_Data_20241013 updated.csv")</w:t>
      </w:r>
    </w:p>
    <w:p w14:paraId="09E98AD7" w14:textId="77777777" w:rsidR="004F408F" w:rsidRDefault="004F408F" w:rsidP="004F408F"/>
    <w:p w14:paraId="5F800A23" w14:textId="77777777" w:rsidR="004F408F" w:rsidRDefault="004F408F" w:rsidP="004F408F">
      <w:r>
        <w:t># Select relevant features (excluding the target variable)</w:t>
      </w:r>
    </w:p>
    <w:p w14:paraId="4E11BBBE" w14:textId="77777777" w:rsidR="004F408F" w:rsidRDefault="004F408F" w:rsidP="004F408F">
      <w:r>
        <w:t>features = ['Running', 'Chasing', 'Climbing', 'Eating', 'Foraging', 'TailFlags', 'TailTwitches', 'Kuks', 'Quaas', 'HumanInteractions']</w:t>
      </w:r>
    </w:p>
    <w:p w14:paraId="195C4D2E" w14:textId="77777777" w:rsidR="004F408F" w:rsidRDefault="004F408F" w:rsidP="004F408F"/>
    <w:p w14:paraId="0509996F" w14:textId="77777777" w:rsidR="004F408F" w:rsidRDefault="004F408F" w:rsidP="004F408F">
      <w:r>
        <w:t># Preprocess features</w:t>
      </w:r>
    </w:p>
    <w:p w14:paraId="5C4FE1E2" w14:textId="77777777" w:rsidR="004F408F" w:rsidRDefault="004F408F" w:rsidP="004F408F">
      <w:r>
        <w:t># Convert boolean-like columns (TailFlags, Kuks, Quaas, Moans, TailTwitches) to numeric (True=1, False=0)</w:t>
      </w:r>
    </w:p>
    <w:p w14:paraId="7F997B88" w14:textId="77777777" w:rsidR="004F408F" w:rsidRDefault="004F408F" w:rsidP="004F408F">
      <w:r>
        <w:t>data_encoded = data[features].applymap(lambda x: 1 if x == "True" else (0 if x == "False" else x))</w:t>
      </w:r>
    </w:p>
    <w:p w14:paraId="3E2507D8" w14:textId="77777777" w:rsidR="004F408F" w:rsidRDefault="004F408F" w:rsidP="004F408F"/>
    <w:p w14:paraId="2DAAB17A" w14:textId="77777777" w:rsidR="004F408F" w:rsidRDefault="004F408F" w:rsidP="004F408F">
      <w:r>
        <w:t># Encode categorical variables (e.g., HumanInteractions) to numeric values</w:t>
      </w:r>
    </w:p>
    <w:p w14:paraId="08675E28" w14:textId="77777777" w:rsidR="004F408F" w:rsidRDefault="004F408F" w:rsidP="004F408F">
      <w:r>
        <w:t># Use LabelEncoder to encode 'HumanInteractions' (which contains string values like 'Runs From', 'Indifferent', etc.)</w:t>
      </w:r>
    </w:p>
    <w:p w14:paraId="0093C6ED" w14:textId="77777777" w:rsidR="004F408F" w:rsidRDefault="004F408F" w:rsidP="004F408F">
      <w:r>
        <w:t>le = LabelEncoder()</w:t>
      </w:r>
    </w:p>
    <w:p w14:paraId="404333E3" w14:textId="77777777" w:rsidR="004F408F" w:rsidRDefault="004F408F" w:rsidP="004F408F">
      <w:r>
        <w:t>data_encoded['HumanInteractions'] = le.fit_transform(data_encoded['HumanInteractions'])</w:t>
      </w:r>
    </w:p>
    <w:p w14:paraId="6D2A515F" w14:textId="77777777" w:rsidR="004F408F" w:rsidRDefault="004F408F" w:rsidP="004F408F"/>
    <w:p w14:paraId="0B80A0E0" w14:textId="77777777" w:rsidR="004F408F" w:rsidRDefault="004F408F" w:rsidP="004F408F">
      <w:r>
        <w:t># Calculate the variance of each feature</w:t>
      </w:r>
    </w:p>
    <w:p w14:paraId="60A8727C" w14:textId="77777777" w:rsidR="004F408F" w:rsidRDefault="004F408F" w:rsidP="004F408F">
      <w:r>
        <w:t>feature_variance = data_encoded.var()</w:t>
      </w:r>
    </w:p>
    <w:p w14:paraId="393CF955" w14:textId="77777777" w:rsidR="004F408F" w:rsidRDefault="004F408F" w:rsidP="004F408F"/>
    <w:p w14:paraId="7335F623" w14:textId="77777777" w:rsidR="004F408F" w:rsidRDefault="004F408F" w:rsidP="004F408F">
      <w:r>
        <w:t># Plot the variance of each feature before applying VarianceThreshold</w:t>
      </w:r>
    </w:p>
    <w:p w14:paraId="783088C2" w14:textId="77777777" w:rsidR="004F408F" w:rsidRDefault="004F408F" w:rsidP="004F408F">
      <w:r>
        <w:t>plt.figure(figsize=(10, 6))</w:t>
      </w:r>
    </w:p>
    <w:p w14:paraId="78FB77D4" w14:textId="77777777" w:rsidR="004F408F" w:rsidRDefault="004F408F" w:rsidP="004F408F">
      <w:r>
        <w:t>feature_variance.plot(kind='bar', color='skyblue')</w:t>
      </w:r>
    </w:p>
    <w:p w14:paraId="6230FBDF" w14:textId="77777777" w:rsidR="004F408F" w:rsidRDefault="004F408F" w:rsidP="004F408F">
      <w:r>
        <w:t>plt.title("Variance of Each Feature Before Variance Threshold")</w:t>
      </w:r>
    </w:p>
    <w:p w14:paraId="0C3B7D98" w14:textId="77777777" w:rsidR="004F408F" w:rsidRDefault="004F408F" w:rsidP="004F408F">
      <w:r>
        <w:t>plt.xlabel("Features")</w:t>
      </w:r>
    </w:p>
    <w:p w14:paraId="614DF30E" w14:textId="77777777" w:rsidR="004F408F" w:rsidRDefault="004F408F" w:rsidP="004F408F">
      <w:r>
        <w:t>plt.ylabel("Variance")</w:t>
      </w:r>
    </w:p>
    <w:p w14:paraId="06723AD4" w14:textId="77777777" w:rsidR="004F408F" w:rsidRDefault="004F408F" w:rsidP="004F408F">
      <w:r>
        <w:t>plt.xticks(rotation=45, ha="right")</w:t>
      </w:r>
    </w:p>
    <w:p w14:paraId="67478937" w14:textId="77777777" w:rsidR="004F408F" w:rsidRDefault="004F408F" w:rsidP="004F408F">
      <w:r>
        <w:t>plt.tight_layout()</w:t>
      </w:r>
    </w:p>
    <w:p w14:paraId="3E67F7A5" w14:textId="77777777" w:rsidR="004F408F" w:rsidRDefault="004F408F" w:rsidP="004F408F">
      <w:r>
        <w:t>plt.show()</w:t>
      </w:r>
    </w:p>
    <w:p w14:paraId="359447AA" w14:textId="77777777" w:rsidR="004F408F" w:rsidRDefault="004F408F" w:rsidP="004F408F"/>
    <w:p w14:paraId="148E0C9E" w14:textId="77777777" w:rsidR="004F408F" w:rsidRDefault="004F408F" w:rsidP="004F408F">
      <w:r>
        <w:t># Apply Variance Threshold with a threshold of 0.1</w:t>
      </w:r>
    </w:p>
    <w:p w14:paraId="2886C44B" w14:textId="77777777" w:rsidR="004F408F" w:rsidRDefault="004F408F" w:rsidP="004F408F">
      <w:r>
        <w:t>selector = VarianceThreshold(threshold=0.1)</w:t>
      </w:r>
    </w:p>
    <w:p w14:paraId="5525423E" w14:textId="77777777" w:rsidR="004F408F" w:rsidRDefault="004F408F" w:rsidP="004F408F">
      <w:r>
        <w:t>data_selected = selector.fit_transform(data_encoded)</w:t>
      </w:r>
    </w:p>
    <w:p w14:paraId="116B2BED" w14:textId="77777777" w:rsidR="004F408F" w:rsidRDefault="004F408F" w:rsidP="004F408F"/>
    <w:p w14:paraId="5780F00C" w14:textId="77777777" w:rsidR="004F408F" w:rsidRDefault="004F408F" w:rsidP="004F408F">
      <w:r>
        <w:t># Get the selected features (those with variance &gt; 0.1)</w:t>
      </w:r>
    </w:p>
    <w:p w14:paraId="0885EB1B" w14:textId="77777777" w:rsidR="004F408F" w:rsidRDefault="004F408F" w:rsidP="004F408F">
      <w:r>
        <w:t>selected_features = data_encoded.columns[selector.get_support()]</w:t>
      </w:r>
    </w:p>
    <w:p w14:paraId="1499301F" w14:textId="77777777" w:rsidR="004F408F" w:rsidRDefault="004F408F" w:rsidP="004F408F"/>
    <w:p w14:paraId="53D7C969" w14:textId="77777777" w:rsidR="004F408F" w:rsidRDefault="004F408F" w:rsidP="004F408F">
      <w:r>
        <w:t># Show selected features</w:t>
      </w:r>
    </w:p>
    <w:p w14:paraId="1856AB2C" w14:textId="77777777" w:rsidR="004F408F" w:rsidRDefault="004F408F" w:rsidP="004F408F">
      <w:r>
        <w:t>print("Selected Features after Variance Threshold (0.1):", selected_features)</w:t>
      </w:r>
    </w:p>
    <w:p w14:paraId="4FF16B49" w14:textId="77777777" w:rsidR="004F408F" w:rsidRDefault="004F408F" w:rsidP="004F408F"/>
    <w:p w14:paraId="7BADA11D" w14:textId="77777777" w:rsidR="004F408F" w:rsidRDefault="004F408F" w:rsidP="004F408F">
      <w:r>
        <w:t># Visualize the selected features after applying VarianceThreshold</w:t>
      </w:r>
    </w:p>
    <w:p w14:paraId="4F0ACE52" w14:textId="77777777" w:rsidR="004F408F" w:rsidRDefault="004F408F" w:rsidP="004F408F">
      <w:r>
        <w:t>plt.figure(figsize=(10, 6))</w:t>
      </w:r>
    </w:p>
    <w:p w14:paraId="6C99F222" w14:textId="77777777" w:rsidR="004F408F" w:rsidRDefault="004F408F" w:rsidP="004F408F">
      <w:r>
        <w:t>selected_variance = feature_variance[selector.get_support()]</w:t>
      </w:r>
    </w:p>
    <w:p w14:paraId="68EAF417" w14:textId="77777777" w:rsidR="004F408F" w:rsidRDefault="004F408F" w:rsidP="004F408F">
      <w:r>
        <w:t>selected_variance.plot(kind='bar', color='lightgreen')</w:t>
      </w:r>
    </w:p>
    <w:p w14:paraId="18A30C38" w14:textId="77777777" w:rsidR="004F408F" w:rsidRDefault="004F408F" w:rsidP="004F408F">
      <w:r>
        <w:t>plt.title("Selected Features After Variance Threshold (0.1)")</w:t>
      </w:r>
    </w:p>
    <w:p w14:paraId="42188F78" w14:textId="77777777" w:rsidR="004F408F" w:rsidRDefault="004F408F" w:rsidP="004F408F">
      <w:r>
        <w:t>plt.xlabel("Selected Features")</w:t>
      </w:r>
    </w:p>
    <w:p w14:paraId="4344C13D" w14:textId="77777777" w:rsidR="004F408F" w:rsidRDefault="004F408F" w:rsidP="004F408F">
      <w:r>
        <w:t>plt.ylabel("Variance")</w:t>
      </w:r>
    </w:p>
    <w:p w14:paraId="3FB62869" w14:textId="77777777" w:rsidR="004F408F" w:rsidRDefault="004F408F" w:rsidP="004F408F">
      <w:r>
        <w:t>plt.xticks(rotation=45, ha="right")</w:t>
      </w:r>
    </w:p>
    <w:p w14:paraId="4A392986" w14:textId="77777777" w:rsidR="004F408F" w:rsidRDefault="004F408F" w:rsidP="004F408F">
      <w:r>
        <w:t>plt.tight_layout()</w:t>
      </w:r>
    </w:p>
    <w:p w14:paraId="138225B8" w14:textId="0DFACA4E" w:rsidR="004F408F" w:rsidRPr="004F408F" w:rsidRDefault="004F408F" w:rsidP="004F408F">
      <w:r>
        <w:t>plt.show()</w:t>
      </w:r>
    </w:p>
    <w:p w14:paraId="2BCED4AB" w14:textId="79E7D73B" w:rsidR="00567EBF" w:rsidRDefault="00161BBF" w:rsidP="00567EBF">
      <w:pPr>
        <w:pStyle w:val="Heading3"/>
      </w:pPr>
      <w:bookmarkStart w:id="23" w:name="_Toc185172210"/>
      <w:r>
        <w:t>Correlation Matri</w:t>
      </w:r>
      <w:r w:rsidR="00E31CAD">
        <w:t xml:space="preserve">x </w:t>
      </w:r>
      <w:r w:rsidR="00567EBF">
        <w:t>Program</w:t>
      </w:r>
      <w:bookmarkEnd w:id="23"/>
    </w:p>
    <w:p w14:paraId="6FD178F3" w14:textId="77777777" w:rsidR="00E31CAD" w:rsidRDefault="00E31CAD" w:rsidP="00E31CAD">
      <w:r>
        <w:t>import pandas as pd</w:t>
      </w:r>
    </w:p>
    <w:p w14:paraId="5219EDA6" w14:textId="77777777" w:rsidR="00E31CAD" w:rsidRDefault="00E31CAD" w:rsidP="00E31CAD">
      <w:r>
        <w:t>import seaborn as sns</w:t>
      </w:r>
    </w:p>
    <w:p w14:paraId="47BEDE62" w14:textId="77777777" w:rsidR="00E31CAD" w:rsidRDefault="00E31CAD" w:rsidP="00E31CAD">
      <w:r>
        <w:t>import matplotlib.pyplot as plt</w:t>
      </w:r>
    </w:p>
    <w:p w14:paraId="006630B8" w14:textId="77777777" w:rsidR="00E31CAD" w:rsidRDefault="00E31CAD" w:rsidP="00E31CAD"/>
    <w:p w14:paraId="6B67B186" w14:textId="77777777" w:rsidR="00E31CAD" w:rsidRDefault="00E31CAD" w:rsidP="00E31CAD">
      <w:r>
        <w:t># Load the dataset</w:t>
      </w:r>
    </w:p>
    <w:p w14:paraId="041241BE" w14:textId="77777777" w:rsidR="00E31CAD" w:rsidRDefault="00E31CAD" w:rsidP="00E31CAD">
      <w:r>
        <w:t>data = pd.read_csv("2018_Central_Park_Squirrel_Census_-_Squirrel_Data_20241013 updated.csv")</w:t>
      </w:r>
    </w:p>
    <w:p w14:paraId="4B70D2A4" w14:textId="77777777" w:rsidR="00E31CAD" w:rsidRDefault="00E31CAD" w:rsidP="00E31CAD"/>
    <w:p w14:paraId="424DB565" w14:textId="77777777" w:rsidR="00E31CAD" w:rsidRDefault="00E31CAD" w:rsidP="00E31CAD">
      <w:r>
        <w:t># Select relevant features</w:t>
      </w:r>
    </w:p>
    <w:p w14:paraId="3A34B909" w14:textId="77777777" w:rsidR="00E31CAD" w:rsidRDefault="00E31CAD" w:rsidP="00E31CAD">
      <w:r>
        <w:t>features = ['Running', 'Chasing', 'Climbing', 'Eating', 'Foraging', 'TailFlags', 'TailTwitches', 'Kuks', 'Quaas', 'Moans']</w:t>
      </w:r>
    </w:p>
    <w:p w14:paraId="13AB63D7" w14:textId="77777777" w:rsidR="00E31CAD" w:rsidRDefault="00E31CAD" w:rsidP="00E31CAD"/>
    <w:p w14:paraId="3121F337" w14:textId="77777777" w:rsidR="00E31CAD" w:rsidRDefault="00E31CAD" w:rsidP="00E31CAD">
      <w:r>
        <w:t># Preprocess the data</w:t>
      </w:r>
    </w:p>
    <w:p w14:paraId="7E7C6316" w14:textId="77777777" w:rsidR="00E31CAD" w:rsidRDefault="00E31CAD" w:rsidP="00E31CAD">
      <w:r>
        <w:t># Convert the boolean-like columns (TailFlags, Kuks, Quaas, Moans, TailTwitches) to numeric (True=1, False=0)</w:t>
      </w:r>
    </w:p>
    <w:p w14:paraId="04F24898" w14:textId="77777777" w:rsidR="00E31CAD" w:rsidRDefault="00E31CAD" w:rsidP="00E31CAD">
      <w:r>
        <w:t># Using 'apply' instead of 'applymap' for compatibility</w:t>
      </w:r>
    </w:p>
    <w:p w14:paraId="5DD79D99" w14:textId="77777777" w:rsidR="00E31CAD" w:rsidRDefault="00E31CAD" w:rsidP="00E31CAD">
      <w:r>
        <w:t>data_encoded = data[features].apply(lambda x: pd.to_numeric(x, errors='coerce'))</w:t>
      </w:r>
    </w:p>
    <w:p w14:paraId="33C5E122" w14:textId="77777777" w:rsidR="00E31CAD" w:rsidRDefault="00E31CAD" w:rsidP="00E31CAD"/>
    <w:p w14:paraId="495A9411" w14:textId="77777777" w:rsidR="00E31CAD" w:rsidRDefault="00E31CAD" w:rsidP="00E31CAD">
      <w:r>
        <w:t># Now, make sure all the data is numeric (if any errors were encountered, they will be NaN, which we can handle)</w:t>
      </w:r>
    </w:p>
    <w:p w14:paraId="32EF2B4A" w14:textId="77777777" w:rsidR="00E31CAD" w:rsidRDefault="00E31CAD" w:rsidP="00E31CAD">
      <w:r>
        <w:t>data_encoded = data_encoded.fillna(0)  # Filling NaN with 0 for simplicity</w:t>
      </w:r>
    </w:p>
    <w:p w14:paraId="1C5C8AEE" w14:textId="77777777" w:rsidR="00E31CAD" w:rsidRDefault="00E31CAD" w:rsidP="00E31CAD"/>
    <w:p w14:paraId="254A8628" w14:textId="77777777" w:rsidR="00E31CAD" w:rsidRDefault="00E31CAD" w:rsidP="00E31CAD">
      <w:r>
        <w:t># Compute the correlation matrix</w:t>
      </w:r>
    </w:p>
    <w:p w14:paraId="37098120" w14:textId="77777777" w:rsidR="00E31CAD" w:rsidRDefault="00E31CAD" w:rsidP="00E31CAD">
      <w:r>
        <w:t>correlation_matrix = data_encoded.corr()</w:t>
      </w:r>
    </w:p>
    <w:p w14:paraId="02AB853E" w14:textId="77777777" w:rsidR="00E31CAD" w:rsidRDefault="00E31CAD" w:rsidP="00E31CAD"/>
    <w:p w14:paraId="09233C1F" w14:textId="77777777" w:rsidR="00E31CAD" w:rsidRDefault="00E31CAD" w:rsidP="00E31CAD">
      <w:r>
        <w:t># Visualize the correlation matrix using a heatmap</w:t>
      </w:r>
    </w:p>
    <w:p w14:paraId="27C62544" w14:textId="77777777" w:rsidR="00E31CAD" w:rsidRDefault="00E31CAD" w:rsidP="00E31CAD">
      <w:r>
        <w:t>plt.figure(figsize=(10, 8))</w:t>
      </w:r>
    </w:p>
    <w:p w14:paraId="77906E6B" w14:textId="77777777" w:rsidR="00E31CAD" w:rsidRDefault="00E31CAD" w:rsidP="00E31CAD">
      <w:r>
        <w:t>sns.heatmap(correlation_matrix, annot=True, cmap='coolwarm', fmt='.2f')</w:t>
      </w:r>
    </w:p>
    <w:p w14:paraId="7AE8EFD2" w14:textId="77777777" w:rsidR="00E31CAD" w:rsidRDefault="00E31CAD" w:rsidP="00E31CAD">
      <w:r>
        <w:t>plt.title('Correlation Matrix')</w:t>
      </w:r>
    </w:p>
    <w:p w14:paraId="554557EE" w14:textId="77777777" w:rsidR="00E31CAD" w:rsidRDefault="00E31CAD" w:rsidP="00E31CAD">
      <w:r>
        <w:t>plt.show()</w:t>
      </w:r>
    </w:p>
    <w:p w14:paraId="76547054" w14:textId="604B1D0D" w:rsidR="00E31CAD" w:rsidRDefault="00E31CAD" w:rsidP="00E31CAD">
      <w:r>
        <w:t>correlation_matrix.to_csv("correlation_matrix.csv")</w:t>
      </w:r>
    </w:p>
    <w:p w14:paraId="5389F55D" w14:textId="15EA4033" w:rsidR="00E31CAD" w:rsidRDefault="00077BB8" w:rsidP="00E31CAD">
      <w:pPr>
        <w:pStyle w:val="Heading3"/>
      </w:pPr>
      <w:bookmarkStart w:id="24" w:name="_Toc185172211"/>
      <w:r>
        <w:t>Elbow Program</w:t>
      </w:r>
      <w:bookmarkEnd w:id="24"/>
    </w:p>
    <w:p w14:paraId="14CF26CD" w14:textId="77777777" w:rsidR="00077BB8" w:rsidRDefault="00077BB8" w:rsidP="00077BB8">
      <w:r>
        <w:t>import pandas as pd</w:t>
      </w:r>
    </w:p>
    <w:p w14:paraId="6A1030BB" w14:textId="77777777" w:rsidR="00077BB8" w:rsidRDefault="00077BB8" w:rsidP="00077BB8">
      <w:r>
        <w:t>from sklearn.cluster import KMeans</w:t>
      </w:r>
    </w:p>
    <w:p w14:paraId="0A2A60DC" w14:textId="77777777" w:rsidR="00077BB8" w:rsidRDefault="00077BB8" w:rsidP="00077BB8">
      <w:r>
        <w:t>from sklearn.preprocessing import StandardScaler</w:t>
      </w:r>
    </w:p>
    <w:p w14:paraId="16D2931E" w14:textId="77777777" w:rsidR="00077BB8" w:rsidRDefault="00077BB8" w:rsidP="00077BB8">
      <w:r>
        <w:t>import matplotlib.pyplot as plt</w:t>
      </w:r>
    </w:p>
    <w:p w14:paraId="2762AC68" w14:textId="77777777" w:rsidR="00077BB8" w:rsidRDefault="00077BB8" w:rsidP="00077BB8"/>
    <w:p w14:paraId="0F7CE8B4" w14:textId="77777777" w:rsidR="00077BB8" w:rsidRDefault="00077BB8" w:rsidP="00077BB8">
      <w:r>
        <w:t># Load the dataset</w:t>
      </w:r>
    </w:p>
    <w:p w14:paraId="45F7E97A" w14:textId="77777777" w:rsidR="00077BB8" w:rsidRDefault="00077BB8" w:rsidP="00077BB8">
      <w:r>
        <w:t>data = pd.read_csv("2018_Central_Park_Squirrel_Census_-_Squirrel_Data_20241013 updated.csv")</w:t>
      </w:r>
    </w:p>
    <w:p w14:paraId="52C4CDFA" w14:textId="77777777" w:rsidR="00077BB8" w:rsidRDefault="00077BB8" w:rsidP="00077BB8"/>
    <w:p w14:paraId="631ED5CC" w14:textId="77777777" w:rsidR="00077BB8" w:rsidRDefault="00077BB8" w:rsidP="00077BB8">
      <w:r>
        <w:t># Select the relevant features based on both variance-based and correlation matrix-based filtering</w:t>
      </w:r>
    </w:p>
    <w:p w14:paraId="30FCD51E" w14:textId="77777777" w:rsidR="00077BB8" w:rsidRDefault="00077BB8" w:rsidP="00077BB8">
      <w:r>
        <w:t>selected_features = ['Running', 'Climbing', 'Eating', 'Foraging', 'TailFlags', 'TailTwitches', 'Kuks']  # Excluding Moans due to weak correlation</w:t>
      </w:r>
    </w:p>
    <w:p w14:paraId="6E88A9DA" w14:textId="77777777" w:rsidR="00077BB8" w:rsidRDefault="00077BB8" w:rsidP="00077BB8"/>
    <w:p w14:paraId="0BE8F4C1" w14:textId="77777777" w:rsidR="00077BB8" w:rsidRDefault="00077BB8" w:rsidP="00077BB8">
      <w:r>
        <w:t># Preprocess the data: Convert any boolean-like columns to numeric</w:t>
      </w:r>
    </w:p>
    <w:p w14:paraId="03023A74" w14:textId="77777777" w:rsidR="00077BB8" w:rsidRDefault="00077BB8" w:rsidP="00077BB8">
      <w:r>
        <w:t>data_encoded = data[selected_features].apply(lambda x: pd.to_numeric(x, errors='coerce'))</w:t>
      </w:r>
    </w:p>
    <w:p w14:paraId="0789194F" w14:textId="77777777" w:rsidR="00077BB8" w:rsidRDefault="00077BB8" w:rsidP="00077BB8"/>
    <w:p w14:paraId="319CA2C6" w14:textId="77777777" w:rsidR="00077BB8" w:rsidRDefault="00077BB8" w:rsidP="00077BB8">
      <w:r>
        <w:t># Handle missing values (NaN) by filling with 0 (for simplicity)</w:t>
      </w:r>
    </w:p>
    <w:p w14:paraId="611D63CE" w14:textId="77777777" w:rsidR="00077BB8" w:rsidRDefault="00077BB8" w:rsidP="00077BB8">
      <w:r>
        <w:t>data_encoded = data_encoded.fillna(0)</w:t>
      </w:r>
    </w:p>
    <w:p w14:paraId="3F8AB748" w14:textId="77777777" w:rsidR="00077BB8" w:rsidRDefault="00077BB8" w:rsidP="00077BB8"/>
    <w:p w14:paraId="47A6146E" w14:textId="77777777" w:rsidR="00077BB8" w:rsidRDefault="00077BB8" w:rsidP="00077BB8">
      <w:r>
        <w:t># Standardize the data</w:t>
      </w:r>
    </w:p>
    <w:p w14:paraId="496AA08B" w14:textId="77777777" w:rsidR="00077BB8" w:rsidRDefault="00077BB8" w:rsidP="00077BB8">
      <w:r>
        <w:t>scaler = StandardScaler()</w:t>
      </w:r>
    </w:p>
    <w:p w14:paraId="1A9DD382" w14:textId="77777777" w:rsidR="00077BB8" w:rsidRDefault="00077BB8" w:rsidP="00077BB8">
      <w:r>
        <w:t>data_scaled = scaler.fit_transform(data_encoded)</w:t>
      </w:r>
    </w:p>
    <w:p w14:paraId="33C7E1FE" w14:textId="77777777" w:rsidR="00077BB8" w:rsidRDefault="00077BB8" w:rsidP="00077BB8"/>
    <w:p w14:paraId="163596DB" w14:textId="77777777" w:rsidR="00077BB8" w:rsidRDefault="00077BB8" w:rsidP="00077BB8">
      <w:r>
        <w:t># Apply the Elbow Method to find the optimal number of clusters</w:t>
      </w:r>
    </w:p>
    <w:p w14:paraId="20E91146" w14:textId="77777777" w:rsidR="00077BB8" w:rsidRDefault="00077BB8" w:rsidP="00077BB8">
      <w:r>
        <w:t>wcss = []</w:t>
      </w:r>
    </w:p>
    <w:p w14:paraId="2848695F" w14:textId="77777777" w:rsidR="00077BB8" w:rsidRDefault="00077BB8" w:rsidP="00077BB8">
      <w:r>
        <w:t>for i in range(1, 11):  # Checking for cluster numbers from 1 to 10</w:t>
      </w:r>
    </w:p>
    <w:p w14:paraId="7CFF2B2A" w14:textId="77777777" w:rsidR="00077BB8" w:rsidRDefault="00077BB8" w:rsidP="00077BB8">
      <w:r>
        <w:t xml:space="preserve">    kmeans = KMeans(n_clusters=i, init='k-means++', max_iter=300, n_init=10, random_state=42)</w:t>
      </w:r>
    </w:p>
    <w:p w14:paraId="6427D94D" w14:textId="77777777" w:rsidR="00077BB8" w:rsidRDefault="00077BB8" w:rsidP="00077BB8">
      <w:r>
        <w:t xml:space="preserve">    kmeans.fit(data_scaled)</w:t>
      </w:r>
    </w:p>
    <w:p w14:paraId="67C84027" w14:textId="77777777" w:rsidR="00077BB8" w:rsidRDefault="00077BB8" w:rsidP="00077BB8">
      <w:r>
        <w:t xml:space="preserve">    wcss.append(kmeans.inertia_)</w:t>
      </w:r>
    </w:p>
    <w:p w14:paraId="08520890" w14:textId="77777777" w:rsidR="00077BB8" w:rsidRDefault="00077BB8" w:rsidP="00077BB8"/>
    <w:p w14:paraId="4E1F4179" w14:textId="77777777" w:rsidR="00077BB8" w:rsidRDefault="00077BB8" w:rsidP="00077BB8">
      <w:r>
        <w:t># Plotting the Elbow curve</w:t>
      </w:r>
    </w:p>
    <w:p w14:paraId="201F8B89" w14:textId="77777777" w:rsidR="00077BB8" w:rsidRDefault="00077BB8" w:rsidP="00077BB8">
      <w:r>
        <w:t>plt.figure(figsize=(8, 6))</w:t>
      </w:r>
    </w:p>
    <w:p w14:paraId="7538D2AB" w14:textId="77777777" w:rsidR="00077BB8" w:rsidRDefault="00077BB8" w:rsidP="00077BB8">
      <w:r>
        <w:t>plt.plot(range(1, 11), wcss)</w:t>
      </w:r>
    </w:p>
    <w:p w14:paraId="1FF6EA67" w14:textId="77777777" w:rsidR="00077BB8" w:rsidRDefault="00077BB8" w:rsidP="00077BB8">
      <w:r>
        <w:t>plt.title('Elbow Method For Optimal Number of Clusters')</w:t>
      </w:r>
    </w:p>
    <w:p w14:paraId="5E8B23B1" w14:textId="77777777" w:rsidR="00077BB8" w:rsidRDefault="00077BB8" w:rsidP="00077BB8">
      <w:r>
        <w:t>plt.xlabel('Number of Clusters')</w:t>
      </w:r>
    </w:p>
    <w:p w14:paraId="1AE538EF" w14:textId="77777777" w:rsidR="00077BB8" w:rsidRDefault="00077BB8" w:rsidP="00077BB8">
      <w:r>
        <w:t>plt.ylabel('WCSS (Within-Cluster Sum of Squares)')</w:t>
      </w:r>
    </w:p>
    <w:p w14:paraId="66C5F76C" w14:textId="77777777" w:rsidR="00077BB8" w:rsidRDefault="00077BB8" w:rsidP="00077BB8">
      <w:r>
        <w:t>plt.grid(True)</w:t>
      </w:r>
    </w:p>
    <w:p w14:paraId="5E39DE30" w14:textId="53B1D8D4" w:rsidR="00077BB8" w:rsidRDefault="00077BB8" w:rsidP="00077BB8">
      <w:r>
        <w:t>plt.show()</w:t>
      </w:r>
    </w:p>
    <w:p w14:paraId="0A0059E5" w14:textId="3EB72DC8" w:rsidR="00077BB8" w:rsidRDefault="00A9000F" w:rsidP="00077BB8">
      <w:pPr>
        <w:pStyle w:val="Heading3"/>
      </w:pPr>
      <w:bookmarkStart w:id="25" w:name="_Toc185172212"/>
      <w:r>
        <w:t>K-Means</w:t>
      </w:r>
      <w:r w:rsidR="00DE7EBA">
        <w:t xml:space="preserve"> Program</w:t>
      </w:r>
      <w:bookmarkEnd w:id="25"/>
    </w:p>
    <w:p w14:paraId="15AB5D4A" w14:textId="77777777" w:rsidR="00A9000F" w:rsidRDefault="00A9000F" w:rsidP="00A9000F">
      <w:r>
        <w:t>import pandas as pd</w:t>
      </w:r>
    </w:p>
    <w:p w14:paraId="6A269648" w14:textId="77777777" w:rsidR="00A9000F" w:rsidRDefault="00A9000F" w:rsidP="00A9000F">
      <w:r>
        <w:t>from sklearn.cluster import KMeans</w:t>
      </w:r>
    </w:p>
    <w:p w14:paraId="6560340D" w14:textId="77777777" w:rsidR="00A9000F" w:rsidRDefault="00A9000F" w:rsidP="00A9000F">
      <w:r>
        <w:t>from sklearn.preprocessing import StandardScaler</w:t>
      </w:r>
    </w:p>
    <w:p w14:paraId="36B9C624" w14:textId="77777777" w:rsidR="00A9000F" w:rsidRDefault="00A9000F" w:rsidP="00A9000F">
      <w:r>
        <w:t>import matplotlib.pyplot as plt</w:t>
      </w:r>
    </w:p>
    <w:p w14:paraId="0FF330BE" w14:textId="77777777" w:rsidR="00A9000F" w:rsidRDefault="00A9000F" w:rsidP="00A9000F"/>
    <w:p w14:paraId="7FA19E72" w14:textId="77777777" w:rsidR="00A9000F" w:rsidRDefault="00A9000F" w:rsidP="00A9000F">
      <w:r>
        <w:t># Load the dataset</w:t>
      </w:r>
    </w:p>
    <w:p w14:paraId="764868CE" w14:textId="77777777" w:rsidR="00A9000F" w:rsidRDefault="00A9000F" w:rsidP="00A9000F">
      <w:r>
        <w:t>data = pd.read_csv("2018_Central_Park_Squirrel_Census_-_Squirrel_Data_20241013 updated.csv")</w:t>
      </w:r>
    </w:p>
    <w:p w14:paraId="52E9AE88" w14:textId="77777777" w:rsidR="00A9000F" w:rsidRDefault="00A9000F" w:rsidP="00A9000F"/>
    <w:p w14:paraId="69D96F72" w14:textId="77777777" w:rsidR="00A9000F" w:rsidRDefault="00A9000F" w:rsidP="00A9000F">
      <w:r>
        <w:t># Select the relevant features based on both variance-based and correlation matrix-based filtering</w:t>
      </w:r>
    </w:p>
    <w:p w14:paraId="559552A9" w14:textId="77777777" w:rsidR="00A9000F" w:rsidRDefault="00A9000F" w:rsidP="00A9000F">
      <w:r>
        <w:t>selected_features = ['Running', 'Climbing', 'Eating', 'Foraging', 'TailFlags', 'TailTwitches', 'Kuks']  # Excluding Moans due to weak correlation</w:t>
      </w:r>
    </w:p>
    <w:p w14:paraId="5C910CF6" w14:textId="77777777" w:rsidR="00A9000F" w:rsidRDefault="00A9000F" w:rsidP="00A9000F"/>
    <w:p w14:paraId="43AB24F7" w14:textId="77777777" w:rsidR="00A9000F" w:rsidRDefault="00A9000F" w:rsidP="00A9000F">
      <w:r>
        <w:t># Preprocess the data: Convert any boolean-like columns to numeric</w:t>
      </w:r>
    </w:p>
    <w:p w14:paraId="17B5EB47" w14:textId="77777777" w:rsidR="00A9000F" w:rsidRDefault="00A9000F" w:rsidP="00A9000F">
      <w:r>
        <w:t>data_encoded = data[selected_features].apply(lambda x: pd.to_numeric(x, errors='coerce'))</w:t>
      </w:r>
    </w:p>
    <w:p w14:paraId="390FCA93" w14:textId="77777777" w:rsidR="00A9000F" w:rsidRDefault="00A9000F" w:rsidP="00A9000F"/>
    <w:p w14:paraId="2DDB43B1" w14:textId="77777777" w:rsidR="00A9000F" w:rsidRDefault="00A9000F" w:rsidP="00A9000F">
      <w:r>
        <w:t># Handle missing values (NaN) by filling with 0 (for simplicity)</w:t>
      </w:r>
    </w:p>
    <w:p w14:paraId="4FC0B26B" w14:textId="77777777" w:rsidR="00A9000F" w:rsidRDefault="00A9000F" w:rsidP="00A9000F">
      <w:r>
        <w:t>data_encoded = data_encoded.fillna(0)</w:t>
      </w:r>
    </w:p>
    <w:p w14:paraId="2E8999E6" w14:textId="77777777" w:rsidR="00A9000F" w:rsidRDefault="00A9000F" w:rsidP="00A9000F"/>
    <w:p w14:paraId="6FE1DD06" w14:textId="77777777" w:rsidR="00A9000F" w:rsidRDefault="00A9000F" w:rsidP="00A9000F">
      <w:r>
        <w:t># Standardize the data</w:t>
      </w:r>
    </w:p>
    <w:p w14:paraId="46E93287" w14:textId="77777777" w:rsidR="00A9000F" w:rsidRDefault="00A9000F" w:rsidP="00A9000F">
      <w:r>
        <w:t>scaler = StandardScaler()</w:t>
      </w:r>
    </w:p>
    <w:p w14:paraId="7B444EEA" w14:textId="77777777" w:rsidR="00A9000F" w:rsidRDefault="00A9000F" w:rsidP="00A9000F">
      <w:r>
        <w:t>data_scaled = scaler.fit_transform(data_encoded)</w:t>
      </w:r>
    </w:p>
    <w:p w14:paraId="06945A1A" w14:textId="77777777" w:rsidR="00A9000F" w:rsidRDefault="00A9000F" w:rsidP="00A9000F"/>
    <w:p w14:paraId="04514AED" w14:textId="77777777" w:rsidR="00A9000F" w:rsidRDefault="00A9000F" w:rsidP="00A9000F">
      <w:r>
        <w:t># Apply K-Means Clustering with 7 clusters</w:t>
      </w:r>
    </w:p>
    <w:p w14:paraId="3DB41168" w14:textId="77777777" w:rsidR="00A9000F" w:rsidRDefault="00A9000F" w:rsidP="00A9000F">
      <w:r>
        <w:t>kmeans = KMeans(n_clusters=7, init='k-means++', max_iter=300, n_init=10, random_state=42)</w:t>
      </w:r>
    </w:p>
    <w:p w14:paraId="400C9C2C" w14:textId="77777777" w:rsidR="00A9000F" w:rsidRDefault="00A9000F" w:rsidP="00A9000F">
      <w:r>
        <w:t>data['Cluster'] = kmeans.fit_predict(data_scaled)</w:t>
      </w:r>
    </w:p>
    <w:p w14:paraId="3ED01236" w14:textId="77777777" w:rsidR="00A9000F" w:rsidRDefault="00A9000F" w:rsidP="00A9000F"/>
    <w:p w14:paraId="4F576D5E" w14:textId="77777777" w:rsidR="00A9000F" w:rsidRDefault="00A9000F" w:rsidP="00A9000F">
      <w:r>
        <w:t># Show the cluster centers and the distribution of data in each cluster</w:t>
      </w:r>
    </w:p>
    <w:p w14:paraId="680BA17D" w14:textId="77777777" w:rsidR="00A9000F" w:rsidRDefault="00A9000F" w:rsidP="00A9000F">
      <w:r>
        <w:t>print("Cluster Centers:")</w:t>
      </w:r>
    </w:p>
    <w:p w14:paraId="213F194B" w14:textId="77777777" w:rsidR="00A9000F" w:rsidRDefault="00A9000F" w:rsidP="00A9000F">
      <w:r>
        <w:t>print(kmeans.cluster_centers_)</w:t>
      </w:r>
    </w:p>
    <w:p w14:paraId="0CBA26C5" w14:textId="77777777" w:rsidR="00A9000F" w:rsidRDefault="00A9000F" w:rsidP="00A9000F"/>
    <w:p w14:paraId="5C6E02D8" w14:textId="77777777" w:rsidR="00A9000F" w:rsidRDefault="00A9000F" w:rsidP="00A9000F">
      <w:r>
        <w:t># Show how many samples belong to each cluster</w:t>
      </w:r>
    </w:p>
    <w:p w14:paraId="037009EA" w14:textId="77777777" w:rsidR="00A9000F" w:rsidRDefault="00A9000F" w:rsidP="00A9000F">
      <w:r>
        <w:t>print("\nCluster Distribution:")</w:t>
      </w:r>
    </w:p>
    <w:p w14:paraId="7C3909A1" w14:textId="77777777" w:rsidR="00A9000F" w:rsidRDefault="00A9000F" w:rsidP="00A9000F">
      <w:r>
        <w:t>print(data['Cluster'].value_counts())</w:t>
      </w:r>
    </w:p>
    <w:p w14:paraId="33336B76" w14:textId="77777777" w:rsidR="00A9000F" w:rsidRDefault="00A9000F" w:rsidP="00A9000F"/>
    <w:p w14:paraId="56AE5F03" w14:textId="77777777" w:rsidR="00A9000F" w:rsidRDefault="00A9000F" w:rsidP="00A9000F">
      <w:r>
        <w:t># Export the data with clusters to a CSV file</w:t>
      </w:r>
    </w:p>
    <w:p w14:paraId="7A7FEB6D" w14:textId="77777777" w:rsidR="00A9000F" w:rsidRDefault="00A9000F" w:rsidP="00A9000F">
      <w:r>
        <w:t>data.to_csv("squirrel_data_with_clusters.csv", index=False)</w:t>
      </w:r>
    </w:p>
    <w:p w14:paraId="18779FAC" w14:textId="77777777" w:rsidR="00A9000F" w:rsidRDefault="00A9000F" w:rsidP="00A9000F"/>
    <w:p w14:paraId="403552B1" w14:textId="77777777" w:rsidR="00A9000F" w:rsidRDefault="00A9000F" w:rsidP="00A9000F">
      <w:r>
        <w:t># Visualize the clusters</w:t>
      </w:r>
    </w:p>
    <w:p w14:paraId="58B21589" w14:textId="77777777" w:rsidR="00A9000F" w:rsidRDefault="00A9000F" w:rsidP="00A9000F">
      <w:r>
        <w:t>plt.figure(figsize=(8, 6))</w:t>
      </w:r>
    </w:p>
    <w:p w14:paraId="42F0FC51" w14:textId="77777777" w:rsidR="00A9000F" w:rsidRDefault="00A9000F" w:rsidP="00A9000F">
      <w:r>
        <w:t>plt.scatter(data_scaled[:, 0], data_scaled[:, 1], c=data['Cluster'], cmap='rainbow', s=50)</w:t>
      </w:r>
    </w:p>
    <w:p w14:paraId="320C7735" w14:textId="77777777" w:rsidR="00A9000F" w:rsidRDefault="00A9000F" w:rsidP="00A9000F">
      <w:r>
        <w:t>plt.title('Clusters of Squirrel Data (First Two Features)')</w:t>
      </w:r>
    </w:p>
    <w:p w14:paraId="2346068B" w14:textId="77777777" w:rsidR="00A9000F" w:rsidRDefault="00A9000F" w:rsidP="00A9000F">
      <w:r>
        <w:t>plt.xlabel('Feature 1: ' + selected_features[0])</w:t>
      </w:r>
    </w:p>
    <w:p w14:paraId="5075D79D" w14:textId="77777777" w:rsidR="00A9000F" w:rsidRDefault="00A9000F" w:rsidP="00A9000F">
      <w:r>
        <w:t>plt.ylabel('Feature 2: ' + selected_features[1])</w:t>
      </w:r>
    </w:p>
    <w:p w14:paraId="53DD8910" w14:textId="77777777" w:rsidR="00A9000F" w:rsidRDefault="00A9000F" w:rsidP="00A9000F">
      <w:r>
        <w:t>plt.colorbar(label='Cluster')</w:t>
      </w:r>
    </w:p>
    <w:p w14:paraId="657929DE" w14:textId="74DFFB48" w:rsidR="00A9000F" w:rsidRDefault="00A9000F" w:rsidP="00A9000F">
      <w:r>
        <w:t>plt.show()</w:t>
      </w:r>
    </w:p>
    <w:p w14:paraId="02681314" w14:textId="6D62C736" w:rsidR="00A9000F" w:rsidRDefault="00DE7EBA" w:rsidP="00B91035">
      <w:pPr>
        <w:pStyle w:val="Heading3"/>
      </w:pPr>
      <w:bookmarkStart w:id="26" w:name="_Toc185172213"/>
      <w:r>
        <w:t xml:space="preserve">Random Forest </w:t>
      </w:r>
      <w:r w:rsidR="00B91035">
        <w:t>Program</w:t>
      </w:r>
      <w:bookmarkEnd w:id="26"/>
    </w:p>
    <w:p w14:paraId="6E81ACE2" w14:textId="77777777" w:rsidR="00D351E4" w:rsidRDefault="00D351E4" w:rsidP="00D351E4">
      <w:r>
        <w:t>import pandas as pd</w:t>
      </w:r>
    </w:p>
    <w:p w14:paraId="7FD23CB4" w14:textId="77777777" w:rsidR="00D351E4" w:rsidRDefault="00D351E4" w:rsidP="00D351E4">
      <w:r>
        <w:t>from sklearn.model_selection import train_test_split</w:t>
      </w:r>
    </w:p>
    <w:p w14:paraId="3F6FC718" w14:textId="77777777" w:rsidR="00D351E4" w:rsidRDefault="00D351E4" w:rsidP="00D351E4">
      <w:r>
        <w:t>from sklearn.ensemble import RandomForestClassifier</w:t>
      </w:r>
    </w:p>
    <w:p w14:paraId="3E35A761" w14:textId="77777777" w:rsidR="00D351E4" w:rsidRDefault="00D351E4" w:rsidP="00D351E4">
      <w:r>
        <w:t>from sklearn.metrics import accuracy_score, classification_report</w:t>
      </w:r>
    </w:p>
    <w:p w14:paraId="2B630EE7" w14:textId="77777777" w:rsidR="00D351E4" w:rsidRDefault="00D351E4" w:rsidP="00D351E4">
      <w:r>
        <w:t>import matplotlib.pyplot as plt</w:t>
      </w:r>
    </w:p>
    <w:p w14:paraId="123F8585" w14:textId="77777777" w:rsidR="00D351E4" w:rsidRDefault="00D351E4" w:rsidP="00D351E4">
      <w:r>
        <w:t>from sklearn.preprocessing import LabelEncoder</w:t>
      </w:r>
    </w:p>
    <w:p w14:paraId="29F1EB60" w14:textId="77777777" w:rsidR="00D351E4" w:rsidRDefault="00D351E4" w:rsidP="00D351E4"/>
    <w:p w14:paraId="40DF9439" w14:textId="77777777" w:rsidR="00D351E4" w:rsidRDefault="00D351E4" w:rsidP="00D351E4">
      <w:r>
        <w:t># Load the dataset</w:t>
      </w:r>
    </w:p>
    <w:p w14:paraId="5C461A15" w14:textId="77777777" w:rsidR="00D351E4" w:rsidRDefault="00D351E4" w:rsidP="00D351E4">
      <w:r>
        <w:t>data = pd.read_csv("2018_Central_Park_Squirrel_Census_-_Squirrel_Data_20241013_updated_dbscan_clusters.csv")</w:t>
      </w:r>
    </w:p>
    <w:p w14:paraId="08638D7F" w14:textId="77777777" w:rsidR="00D351E4" w:rsidRDefault="00D351E4" w:rsidP="00D351E4"/>
    <w:p w14:paraId="6E37E9E5" w14:textId="77777777" w:rsidR="00D351E4" w:rsidRDefault="00D351E4" w:rsidP="00D351E4">
      <w:r>
        <w:t># Select relevant features and target variable</w:t>
      </w:r>
    </w:p>
    <w:p w14:paraId="7214EF33" w14:textId="77777777" w:rsidR="00D351E4" w:rsidRDefault="00D351E4" w:rsidP="00D351E4">
      <w:r>
        <w:t>features = ['Running', 'Chasing', 'Climbing', 'Eating', 'Foraging', 'DBSCAN_Cluster']  # Added DBSCAN_Cluster</w:t>
      </w:r>
    </w:p>
    <w:p w14:paraId="28295EDB" w14:textId="77777777" w:rsidR="00D351E4" w:rsidRDefault="00D351E4" w:rsidP="00D351E4">
      <w:r>
        <w:t>target = 'Shift'  # Target variable (AM/PM)</w:t>
      </w:r>
    </w:p>
    <w:p w14:paraId="5628BD9E" w14:textId="77777777" w:rsidR="00D351E4" w:rsidRDefault="00D351E4" w:rsidP="00D351E4"/>
    <w:p w14:paraId="73FF29DE" w14:textId="77777777" w:rsidR="00D351E4" w:rsidRDefault="00D351E4" w:rsidP="00D351E4">
      <w:r>
        <w:t># Preprocess the data</w:t>
      </w:r>
    </w:p>
    <w:p w14:paraId="1EF610D4" w14:textId="77777777" w:rsidR="00D351E4" w:rsidRDefault="00D351E4" w:rsidP="00D351E4">
      <w:r>
        <w:t># Encode the target (Shift) using LabelEncoder (since it's categorical)</w:t>
      </w:r>
    </w:p>
    <w:p w14:paraId="60F04D23" w14:textId="77777777" w:rsidR="00D351E4" w:rsidRDefault="00D351E4" w:rsidP="00D351E4">
      <w:r>
        <w:t>le = LabelEncoder()</w:t>
      </w:r>
    </w:p>
    <w:p w14:paraId="7DCC136C" w14:textId="77777777" w:rsidR="00D351E4" w:rsidRDefault="00D351E4" w:rsidP="00D351E4">
      <w:r>
        <w:t>target_encoded = le.fit_transform(data[target])  # Encode 'Shift' to numeric values (AM=0, PM=1)</w:t>
      </w:r>
    </w:p>
    <w:p w14:paraId="19122307" w14:textId="77777777" w:rsidR="00D351E4" w:rsidRDefault="00D351E4" w:rsidP="00D351E4"/>
    <w:p w14:paraId="67D682B5" w14:textId="77777777" w:rsidR="00D351E4" w:rsidRDefault="00D351E4" w:rsidP="00D351E4">
      <w:r>
        <w:t># Preprocess features</w:t>
      </w:r>
    </w:p>
    <w:p w14:paraId="2B613851" w14:textId="77777777" w:rsidR="00D351E4" w:rsidRDefault="00D351E4" w:rsidP="00D351E4">
      <w:r>
        <w:t># Convert the boolean-like columns to numeric (True=1, False=0)</w:t>
      </w:r>
    </w:p>
    <w:p w14:paraId="4BBA37BE" w14:textId="77777777" w:rsidR="00D351E4" w:rsidRDefault="00D351E4" w:rsidP="00D351E4">
      <w:r>
        <w:t>data_encoded = data[features].applymap(lambda x: 1 if x == "True" else (0 if x == "False" else x))</w:t>
      </w:r>
    </w:p>
    <w:p w14:paraId="41F95654" w14:textId="77777777" w:rsidR="00D351E4" w:rsidRDefault="00D351E4" w:rsidP="00D351E4"/>
    <w:p w14:paraId="1571BA59" w14:textId="77777777" w:rsidR="00D351E4" w:rsidRDefault="00D351E4" w:rsidP="00D351E4">
      <w:r>
        <w:t># Ensure that DBSCAN_Cluster is treated as a numerical feature</w:t>
      </w:r>
    </w:p>
    <w:p w14:paraId="4706960A" w14:textId="77777777" w:rsidR="00D351E4" w:rsidRDefault="00D351E4" w:rsidP="00D351E4">
      <w:r>
        <w:t>data_encoded['DBSCAN_Cluster'] = pd.to_numeric(data['DBSCAN_Cluster'], errors='coerce')  # Convert to numeric, handling any non-numeric values</w:t>
      </w:r>
    </w:p>
    <w:p w14:paraId="62B6CFD4" w14:textId="77777777" w:rsidR="00D351E4" w:rsidRDefault="00D351E4" w:rsidP="00D351E4"/>
    <w:p w14:paraId="1A4FDBD3" w14:textId="77777777" w:rsidR="00D351E4" w:rsidRDefault="00D351E4" w:rsidP="00D351E4">
      <w:r>
        <w:t># Split into train and test sets</w:t>
      </w:r>
    </w:p>
    <w:p w14:paraId="04B0DF09" w14:textId="77777777" w:rsidR="00D351E4" w:rsidRDefault="00D351E4" w:rsidP="00D351E4">
      <w:r>
        <w:t>X_train, X_test, y_train, y_test = train_test_split(data_encoded, target_encoded, test_size=0.2, random_state=42)</w:t>
      </w:r>
    </w:p>
    <w:p w14:paraId="10690449" w14:textId="77777777" w:rsidR="00D351E4" w:rsidRDefault="00D351E4" w:rsidP="00D351E4"/>
    <w:p w14:paraId="27D617D9" w14:textId="77777777" w:rsidR="00D351E4" w:rsidRDefault="00D351E4" w:rsidP="00D351E4">
      <w:r>
        <w:t># Train a Random Forest Classifier</w:t>
      </w:r>
    </w:p>
    <w:p w14:paraId="5B5DA391" w14:textId="77777777" w:rsidR="00D351E4" w:rsidRDefault="00D351E4" w:rsidP="00D351E4">
      <w:r>
        <w:t>clf = RandomForestClassifier(n_estimators=100, random_state=42)</w:t>
      </w:r>
    </w:p>
    <w:p w14:paraId="3258D34F" w14:textId="77777777" w:rsidR="00D351E4" w:rsidRDefault="00D351E4" w:rsidP="00D351E4">
      <w:r>
        <w:t>clf.fit(X_train, y_train)</w:t>
      </w:r>
    </w:p>
    <w:p w14:paraId="14AF4B2E" w14:textId="77777777" w:rsidR="00D351E4" w:rsidRDefault="00D351E4" w:rsidP="00D351E4"/>
    <w:p w14:paraId="23E3D025" w14:textId="77777777" w:rsidR="00D351E4" w:rsidRDefault="00D351E4" w:rsidP="00D351E4">
      <w:r>
        <w:t># Evaluate the model</w:t>
      </w:r>
    </w:p>
    <w:p w14:paraId="75B4EA43" w14:textId="77777777" w:rsidR="00D351E4" w:rsidRDefault="00D351E4" w:rsidP="00D351E4">
      <w:r>
        <w:t>y_pred = clf.predict(X_test)</w:t>
      </w:r>
    </w:p>
    <w:p w14:paraId="388C0FD7" w14:textId="77777777" w:rsidR="00D351E4" w:rsidRDefault="00D351E4" w:rsidP="00D351E4">
      <w:r>
        <w:t>print("Accuracy:", accuracy_score(y_test, y_pred))</w:t>
      </w:r>
    </w:p>
    <w:p w14:paraId="70487C8D" w14:textId="77777777" w:rsidR="00D351E4" w:rsidRDefault="00D351E4" w:rsidP="00D351E4">
      <w:r>
        <w:t>print("Classification Report:\n", classification_report(y_test, y_pred))</w:t>
      </w:r>
    </w:p>
    <w:p w14:paraId="27DF1812" w14:textId="77777777" w:rsidR="00D351E4" w:rsidRDefault="00D351E4" w:rsidP="00D351E4"/>
    <w:p w14:paraId="34AB4521" w14:textId="77777777" w:rsidR="00D351E4" w:rsidRDefault="00D351E4" w:rsidP="00D351E4">
      <w:r>
        <w:t># Visualize the feature importances</w:t>
      </w:r>
    </w:p>
    <w:p w14:paraId="2987CD9E" w14:textId="77777777" w:rsidR="00D351E4" w:rsidRDefault="00D351E4" w:rsidP="00D351E4">
      <w:r>
        <w:t>plt.figure(figsize=(12, 6))</w:t>
      </w:r>
    </w:p>
    <w:p w14:paraId="59E7FCF0" w14:textId="77777777" w:rsidR="00D351E4" w:rsidRDefault="00D351E4" w:rsidP="00D351E4">
      <w:r>
        <w:t>plt.barh(data_encoded.columns, clf.feature_importances_, color='skyblue')</w:t>
      </w:r>
    </w:p>
    <w:p w14:paraId="33DF7B86" w14:textId="77777777" w:rsidR="00D351E4" w:rsidRDefault="00D351E4" w:rsidP="00D351E4">
      <w:r>
        <w:t>plt.xlabel("Feature Importance")</w:t>
      </w:r>
    </w:p>
    <w:p w14:paraId="1F929295" w14:textId="77777777" w:rsidR="00D351E4" w:rsidRDefault="00D351E4" w:rsidP="00D351E4">
      <w:r>
        <w:t>plt.ylabel("Features")</w:t>
      </w:r>
    </w:p>
    <w:p w14:paraId="550E1BDE" w14:textId="77777777" w:rsidR="00D351E4" w:rsidRDefault="00D351E4" w:rsidP="00D351E4">
      <w:r>
        <w:t>plt.title("Feature Importance for Predicting Shift (AM/PM)")</w:t>
      </w:r>
    </w:p>
    <w:p w14:paraId="19500744" w14:textId="77777777" w:rsidR="00D351E4" w:rsidRDefault="00D351E4" w:rsidP="00D351E4">
      <w:r>
        <w:t>plt.show()</w:t>
      </w:r>
    </w:p>
    <w:p w14:paraId="2E337998" w14:textId="77777777" w:rsidR="00D351E4" w:rsidRDefault="00D351E4" w:rsidP="00D351E4"/>
    <w:p w14:paraId="07CC9769" w14:textId="77777777" w:rsidR="00D351E4" w:rsidRDefault="00D351E4" w:rsidP="00D351E4">
      <w:r>
        <w:t># DBSCAN_Cluster analysis for Shift distribution</w:t>
      </w:r>
    </w:p>
    <w:p w14:paraId="4ED94CCB" w14:textId="77777777" w:rsidR="00D351E4" w:rsidRDefault="00D351E4" w:rsidP="00D351E4">
      <w:r>
        <w:t>shift_distribution = data.groupby(['DBSCAN_Cluster', 'Shift']).size().unstack(fill_value=0)</w:t>
      </w:r>
    </w:p>
    <w:p w14:paraId="0163E3B0" w14:textId="77777777" w:rsidR="00D351E4" w:rsidRDefault="00D351E4" w:rsidP="00D351E4"/>
    <w:p w14:paraId="7022858A" w14:textId="77777777" w:rsidR="00D351E4" w:rsidRDefault="00D351E4" w:rsidP="00D351E4">
      <w:r>
        <w:t># Normalize the distribution to get the percentage</w:t>
      </w:r>
    </w:p>
    <w:p w14:paraId="7769FE95" w14:textId="77777777" w:rsidR="00D351E4" w:rsidRDefault="00D351E4" w:rsidP="00D351E4">
      <w:r>
        <w:t>shift_distribution_percentage = shift_distribution.div(shift_distribution.sum(axis=1), axis=0) * 100</w:t>
      </w:r>
    </w:p>
    <w:p w14:paraId="3858A4AC" w14:textId="77777777" w:rsidR="00D351E4" w:rsidRDefault="00D351E4" w:rsidP="00D351E4"/>
    <w:p w14:paraId="3BB22EC7" w14:textId="77777777" w:rsidR="00D351E4" w:rsidRDefault="00D351E4" w:rsidP="00D351E4">
      <w:r>
        <w:t># Print the distribution</w:t>
      </w:r>
    </w:p>
    <w:p w14:paraId="3DB96F65" w14:textId="77777777" w:rsidR="00D351E4" w:rsidRDefault="00D351E4" w:rsidP="00D351E4">
      <w:r>
        <w:t>print("\nShift Distribution by DBSCAN Cluster (Percentage):")</w:t>
      </w:r>
    </w:p>
    <w:p w14:paraId="0DF34D23" w14:textId="77777777" w:rsidR="00D351E4" w:rsidRDefault="00D351E4" w:rsidP="00D351E4">
      <w:r>
        <w:t>print(shift_distribution_percentage)</w:t>
      </w:r>
    </w:p>
    <w:p w14:paraId="49E2EA37" w14:textId="77777777" w:rsidR="00D351E4" w:rsidRDefault="00D351E4" w:rsidP="00D351E4"/>
    <w:p w14:paraId="21402A28" w14:textId="77777777" w:rsidR="00D351E4" w:rsidRDefault="00D351E4" w:rsidP="00D351E4">
      <w:r>
        <w:t># Plot the distribution for each cluster</w:t>
      </w:r>
    </w:p>
    <w:p w14:paraId="359E02C5" w14:textId="77777777" w:rsidR="00D351E4" w:rsidRDefault="00D351E4" w:rsidP="00D351E4">
      <w:r>
        <w:t>shift_distribution_percentage.plot(kind='bar', stacked=True, figsize=(10, 6), color=['skyblue', 'lightcoral'])</w:t>
      </w:r>
    </w:p>
    <w:p w14:paraId="09DD08ED" w14:textId="77777777" w:rsidR="00D351E4" w:rsidRDefault="00D351E4" w:rsidP="00D351E4">
      <w:r>
        <w:t>plt.title('Distribution of AM/PM shifts by DBSCAN Cluster')</w:t>
      </w:r>
    </w:p>
    <w:p w14:paraId="7FAC18E7" w14:textId="77777777" w:rsidR="00D351E4" w:rsidRDefault="00D351E4" w:rsidP="00D351E4">
      <w:r>
        <w:t>plt.xlabel('DBSCAN Cluster')</w:t>
      </w:r>
    </w:p>
    <w:p w14:paraId="08444797" w14:textId="77777777" w:rsidR="00D351E4" w:rsidRDefault="00D351E4" w:rsidP="00D351E4">
      <w:r>
        <w:t>plt.ylabel('Percentage of AM/PM')</w:t>
      </w:r>
    </w:p>
    <w:p w14:paraId="3E7B0E19" w14:textId="77777777" w:rsidR="00D351E4" w:rsidRDefault="00D351E4" w:rsidP="00D351E4">
      <w:r>
        <w:t>plt.xticks(rotation=90)</w:t>
      </w:r>
    </w:p>
    <w:p w14:paraId="11D8AF4D" w14:textId="77777777" w:rsidR="00D351E4" w:rsidRDefault="00D351E4" w:rsidP="00D351E4">
      <w:r>
        <w:t>plt.legend(title='Shift', labels=['AM', 'PM'])</w:t>
      </w:r>
    </w:p>
    <w:p w14:paraId="5C2BDEDD" w14:textId="40C9C4C3" w:rsidR="00DE7EBA" w:rsidRDefault="00D351E4" w:rsidP="00D351E4">
      <w:r>
        <w:t>plt.show()</w:t>
      </w:r>
    </w:p>
    <w:p w14:paraId="699C4DDB" w14:textId="1FC06FED" w:rsidR="00D351E4" w:rsidRDefault="009626F8" w:rsidP="004A757B">
      <w:pPr>
        <w:pStyle w:val="Heading3"/>
      </w:pPr>
      <w:bookmarkStart w:id="27" w:name="_Toc185172214"/>
      <w:r>
        <w:t>DBSCAN</w:t>
      </w:r>
      <w:bookmarkEnd w:id="27"/>
    </w:p>
    <w:p w14:paraId="5AAED4D4" w14:textId="77777777" w:rsidR="009626F8" w:rsidRDefault="009626F8" w:rsidP="009626F8">
      <w:r>
        <w:t>import pandas as pd</w:t>
      </w:r>
    </w:p>
    <w:p w14:paraId="0027C148" w14:textId="77777777" w:rsidR="009626F8" w:rsidRDefault="009626F8" w:rsidP="009626F8">
      <w:r>
        <w:t>from sklearn.cluster import DBSCAN</w:t>
      </w:r>
    </w:p>
    <w:p w14:paraId="102E88BA" w14:textId="77777777" w:rsidR="009626F8" w:rsidRDefault="009626F8" w:rsidP="009626F8">
      <w:r>
        <w:t>from sklearn.preprocessing import StandardScaler</w:t>
      </w:r>
    </w:p>
    <w:p w14:paraId="6440096F" w14:textId="77777777" w:rsidR="009626F8" w:rsidRDefault="009626F8" w:rsidP="009626F8">
      <w:r>
        <w:t>import matplotlib.pyplot as plt</w:t>
      </w:r>
    </w:p>
    <w:p w14:paraId="07B6C292" w14:textId="77777777" w:rsidR="009626F8" w:rsidRDefault="009626F8" w:rsidP="009626F8"/>
    <w:p w14:paraId="09531F87" w14:textId="77777777" w:rsidR="009626F8" w:rsidRDefault="009626F8" w:rsidP="009626F8">
      <w:r>
        <w:t># Load the dataset</w:t>
      </w:r>
    </w:p>
    <w:p w14:paraId="54ED3244" w14:textId="77777777" w:rsidR="009626F8" w:rsidRDefault="009626F8" w:rsidP="009626F8">
      <w:r>
        <w:t>data = pd.read_csv("2018_Central_Park_Squirrel_Census_-_Squirrel_Data_20241013 updated.csv")</w:t>
      </w:r>
    </w:p>
    <w:p w14:paraId="2AAE4BB2" w14:textId="77777777" w:rsidR="009626F8" w:rsidRDefault="009626F8" w:rsidP="009626F8"/>
    <w:p w14:paraId="7B9AC234" w14:textId="77777777" w:rsidR="009626F8" w:rsidRDefault="009626F8" w:rsidP="009626F8">
      <w:r>
        <w:t># Select relevant features</w:t>
      </w:r>
    </w:p>
    <w:p w14:paraId="7B193D39" w14:textId="77777777" w:rsidR="009626F8" w:rsidRDefault="009626F8" w:rsidP="009626F8">
      <w:r>
        <w:t>selected_features = ['Running', 'Climbing', 'Eating', 'Foraging', 'TailFlags', 'TailTwitches', 'Kuks']</w:t>
      </w:r>
    </w:p>
    <w:p w14:paraId="124EA8F9" w14:textId="77777777" w:rsidR="009626F8" w:rsidRDefault="009626F8" w:rsidP="009626F8"/>
    <w:p w14:paraId="6EB51645" w14:textId="77777777" w:rsidR="009626F8" w:rsidRDefault="009626F8" w:rsidP="009626F8">
      <w:r>
        <w:t># Preprocess the data: Convert any boolean-like columns to numeric</w:t>
      </w:r>
    </w:p>
    <w:p w14:paraId="34244FA6" w14:textId="77777777" w:rsidR="009626F8" w:rsidRDefault="009626F8" w:rsidP="009626F8">
      <w:r>
        <w:t>data_encoded = data[selected_features].apply(lambda x: pd.to_numeric(x, errors='coerce')).fillna(0)</w:t>
      </w:r>
    </w:p>
    <w:p w14:paraId="7010736F" w14:textId="77777777" w:rsidR="009626F8" w:rsidRDefault="009626F8" w:rsidP="009626F8"/>
    <w:p w14:paraId="42296B40" w14:textId="77777777" w:rsidR="009626F8" w:rsidRDefault="009626F8" w:rsidP="009626F8">
      <w:r>
        <w:t># Standardize the data</w:t>
      </w:r>
    </w:p>
    <w:p w14:paraId="4A044EBD" w14:textId="77777777" w:rsidR="009626F8" w:rsidRDefault="009626F8" w:rsidP="009626F8">
      <w:r>
        <w:t>scaler = StandardScaler()</w:t>
      </w:r>
    </w:p>
    <w:p w14:paraId="224D965B" w14:textId="77777777" w:rsidR="009626F8" w:rsidRDefault="009626F8" w:rsidP="009626F8">
      <w:r>
        <w:t>data_scaled = scaler.fit_transform(data_encoded)</w:t>
      </w:r>
    </w:p>
    <w:p w14:paraId="158DF7E7" w14:textId="77777777" w:rsidR="009626F8" w:rsidRDefault="009626F8" w:rsidP="009626F8"/>
    <w:p w14:paraId="026C2067" w14:textId="77777777" w:rsidR="009626F8" w:rsidRDefault="009626F8" w:rsidP="009626F8">
      <w:r>
        <w:t># Apply DBSCAN</w:t>
      </w:r>
    </w:p>
    <w:p w14:paraId="0923CDD6" w14:textId="77777777" w:rsidR="009626F8" w:rsidRDefault="009626F8" w:rsidP="009626F8">
      <w:r>
        <w:t>dbscan = DBSCAN(eps=0.5, min_samples=10)  # Adjust `eps` and `min_samples` for optimal clustering</w:t>
      </w:r>
    </w:p>
    <w:p w14:paraId="3D9C49FC" w14:textId="77777777" w:rsidR="009626F8" w:rsidRDefault="009626F8" w:rsidP="009626F8">
      <w:r>
        <w:t>data['DBSCAN_Cluster'] = dbscan.fit_predict(data_scaled)</w:t>
      </w:r>
    </w:p>
    <w:p w14:paraId="2FCF1EB5" w14:textId="77777777" w:rsidR="009626F8" w:rsidRDefault="009626F8" w:rsidP="009626F8"/>
    <w:p w14:paraId="37D9CBF6" w14:textId="77777777" w:rsidR="009626F8" w:rsidRDefault="009626F8" w:rsidP="009626F8">
      <w:r>
        <w:t># Show the number of points in each cluster</w:t>
      </w:r>
    </w:p>
    <w:p w14:paraId="39727DC6" w14:textId="77777777" w:rsidR="009626F8" w:rsidRDefault="009626F8" w:rsidP="009626F8">
      <w:r>
        <w:t>cluster_counts = data['DBSCAN_Cluster'].value_counts()</w:t>
      </w:r>
    </w:p>
    <w:p w14:paraId="784FF3DC" w14:textId="77777777" w:rsidR="009626F8" w:rsidRDefault="009626F8" w:rsidP="009626F8">
      <w:r>
        <w:t>print("\nCluster Distribution:")</w:t>
      </w:r>
    </w:p>
    <w:p w14:paraId="2E4B4472" w14:textId="77777777" w:rsidR="009626F8" w:rsidRDefault="009626F8" w:rsidP="009626F8">
      <w:r>
        <w:t>print(cluster_counts)</w:t>
      </w:r>
    </w:p>
    <w:p w14:paraId="188D971E" w14:textId="77777777" w:rsidR="009626F8" w:rsidRDefault="009626F8" w:rsidP="009626F8"/>
    <w:p w14:paraId="0AEB1B3D" w14:textId="77777777" w:rsidR="009626F8" w:rsidRDefault="009626F8" w:rsidP="009626F8">
      <w:r>
        <w:t># Export data with clusters</w:t>
      </w:r>
    </w:p>
    <w:p w14:paraId="7880B59E" w14:textId="77777777" w:rsidR="009626F8" w:rsidRDefault="009626F8" w:rsidP="009626F8">
      <w:r>
        <w:t>data.to_csv("squirrel_data_with_dbscan_clusters.csv", index=False)</w:t>
      </w:r>
    </w:p>
    <w:p w14:paraId="7CC47305" w14:textId="77777777" w:rsidR="009626F8" w:rsidRDefault="009626F8" w:rsidP="009626F8"/>
    <w:p w14:paraId="177D73FD" w14:textId="77777777" w:rsidR="009626F8" w:rsidRDefault="009626F8" w:rsidP="009626F8">
      <w:r>
        <w:t># Visualize the clusters (using the first two features for simplicity)</w:t>
      </w:r>
    </w:p>
    <w:p w14:paraId="42D77D69" w14:textId="77777777" w:rsidR="009626F8" w:rsidRDefault="009626F8" w:rsidP="009626F8">
      <w:r>
        <w:t>plt.figure(figsize=(8, 6))</w:t>
      </w:r>
    </w:p>
    <w:p w14:paraId="5FF31071" w14:textId="77777777" w:rsidR="009626F8" w:rsidRDefault="009626F8" w:rsidP="009626F8">
      <w:r>
        <w:t>plt.scatter(data_scaled[:, 0], data_scaled[:, 1], c=data['DBSCAN_Cluster'], cmap='rainbow', s=50)</w:t>
      </w:r>
    </w:p>
    <w:p w14:paraId="0ACA9D17" w14:textId="77777777" w:rsidR="009626F8" w:rsidRDefault="009626F8" w:rsidP="009626F8">
      <w:r>
        <w:t>plt.title('DBSCAN Clusters of Squirrel Data (First Two Features)')</w:t>
      </w:r>
    </w:p>
    <w:p w14:paraId="19F92D43" w14:textId="77777777" w:rsidR="009626F8" w:rsidRDefault="009626F8" w:rsidP="009626F8">
      <w:r>
        <w:t>plt.xlabel('Feature 1: ' + selected_features[0])</w:t>
      </w:r>
    </w:p>
    <w:p w14:paraId="074A15C5" w14:textId="77777777" w:rsidR="009626F8" w:rsidRDefault="009626F8" w:rsidP="009626F8">
      <w:r>
        <w:t>plt.ylabel('Feature 2: ' + selected_features[1])</w:t>
      </w:r>
    </w:p>
    <w:p w14:paraId="4031E369" w14:textId="77777777" w:rsidR="009626F8" w:rsidRDefault="009626F8" w:rsidP="009626F8">
      <w:r>
        <w:t>plt.colorbar(label='Cluster')</w:t>
      </w:r>
    </w:p>
    <w:p w14:paraId="06F6FF99" w14:textId="4502CC36" w:rsidR="00D351E4" w:rsidRPr="00DE7EBA" w:rsidRDefault="009626F8" w:rsidP="009626F8">
      <w:r>
        <w:t>plt.show()</w:t>
      </w:r>
    </w:p>
    <w:p w14:paraId="324D64D7" w14:textId="355C883E" w:rsidR="00FD4253" w:rsidRDefault="00FD4253" w:rsidP="00FD4253">
      <w:pPr>
        <w:pStyle w:val="Heading2"/>
      </w:pPr>
      <w:bookmarkStart w:id="28" w:name="_Toc185172215"/>
      <w:r>
        <w:t>Programs for Data Set 2: Bicycle Parking</w:t>
      </w:r>
      <w:bookmarkEnd w:id="28"/>
    </w:p>
    <w:p w14:paraId="48C5A117" w14:textId="42CE8FCC" w:rsidR="0097361C" w:rsidRDefault="0080564E" w:rsidP="0080564E">
      <w:pPr>
        <w:pStyle w:val="Heading3"/>
      </w:pPr>
      <w:bookmarkStart w:id="29" w:name="_Toc185172216"/>
      <w:r>
        <w:t>Variance Threshold</w:t>
      </w:r>
      <w:bookmarkEnd w:id="29"/>
    </w:p>
    <w:p w14:paraId="747E6317" w14:textId="77777777" w:rsidR="002A53A0" w:rsidRDefault="002A53A0" w:rsidP="002A53A0">
      <w:r>
        <w:t>import pandas as pd</w:t>
      </w:r>
    </w:p>
    <w:p w14:paraId="2FAC6537" w14:textId="77777777" w:rsidR="002A53A0" w:rsidRDefault="002A53A0" w:rsidP="002A53A0">
      <w:r>
        <w:t>import matplotlib.pyplot as plt</w:t>
      </w:r>
    </w:p>
    <w:p w14:paraId="03B3AC33" w14:textId="77777777" w:rsidR="002A53A0" w:rsidRDefault="002A53A0" w:rsidP="002A53A0">
      <w:r>
        <w:t>from sklearn.feature_selection import VarianceThreshold</w:t>
      </w:r>
    </w:p>
    <w:p w14:paraId="1EE1E35E" w14:textId="77777777" w:rsidR="002A53A0" w:rsidRDefault="002A53A0" w:rsidP="002A53A0">
      <w:r>
        <w:t>import numpy as np</w:t>
      </w:r>
    </w:p>
    <w:p w14:paraId="5ADC4186" w14:textId="77777777" w:rsidR="002A53A0" w:rsidRDefault="002A53A0" w:rsidP="002A53A0"/>
    <w:p w14:paraId="4ECA8A3F" w14:textId="77777777" w:rsidR="002A53A0" w:rsidRDefault="002A53A0" w:rsidP="002A53A0"/>
    <w:p w14:paraId="4B266130" w14:textId="77777777" w:rsidR="002A53A0" w:rsidRDefault="002A53A0" w:rsidP="002A53A0">
      <w:r>
        <w:t># Load the dataset</w:t>
      </w:r>
    </w:p>
    <w:p w14:paraId="1A6B4129" w14:textId="77777777" w:rsidR="002A53A0" w:rsidRDefault="002A53A0" w:rsidP="002A53A0">
      <w:r>
        <w:t>df = pd.read_csv("Bicycle_Parking_20241213_Updated.csv")</w:t>
      </w:r>
    </w:p>
    <w:p w14:paraId="1FAF89C1" w14:textId="77777777" w:rsidR="002A53A0" w:rsidRDefault="002A53A0" w:rsidP="002A53A0"/>
    <w:p w14:paraId="2C446C02" w14:textId="77777777" w:rsidR="002A53A0" w:rsidRDefault="002A53A0" w:rsidP="002A53A0"/>
    <w:p w14:paraId="57F059B9" w14:textId="77777777" w:rsidR="002A53A0" w:rsidRDefault="002A53A0" w:rsidP="002A53A0">
      <w:r>
        <w:t># Check for missing values and drop them</w:t>
      </w:r>
    </w:p>
    <w:p w14:paraId="3AAEF59C" w14:textId="77777777" w:rsidR="002A53A0" w:rsidRDefault="002A53A0" w:rsidP="002A53A0">
      <w:r>
        <w:t>print(df.isnull().sum())</w:t>
      </w:r>
    </w:p>
    <w:p w14:paraId="65112E9F" w14:textId="77777777" w:rsidR="002A53A0" w:rsidRDefault="002A53A0" w:rsidP="002A53A0">
      <w:r>
        <w:t xml:space="preserve">df = df.dropna()  </w:t>
      </w:r>
    </w:p>
    <w:p w14:paraId="5F367881" w14:textId="77777777" w:rsidR="002A53A0" w:rsidRDefault="002A53A0" w:rsidP="002A53A0"/>
    <w:p w14:paraId="47B9D889" w14:textId="77777777" w:rsidR="002A53A0" w:rsidRDefault="002A53A0" w:rsidP="002A53A0">
      <w:r>
        <w:t>#Get non-numeric values</w:t>
      </w:r>
    </w:p>
    <w:p w14:paraId="3FB4DA49" w14:textId="77777777" w:rsidR="002A53A0" w:rsidRDefault="002A53A0" w:rsidP="002A53A0">
      <w:r>
        <w:t>non_numeric_columns = df.select_dtypes(exclude=np.number).columns</w:t>
      </w:r>
    </w:p>
    <w:p w14:paraId="1826E62F" w14:textId="77777777" w:rsidR="002A53A0" w:rsidRDefault="002A53A0" w:rsidP="002A53A0">
      <w:r>
        <w:t>print("The following columns are non-numeric")</w:t>
      </w:r>
    </w:p>
    <w:p w14:paraId="27594D60" w14:textId="77777777" w:rsidR="002A53A0" w:rsidRDefault="002A53A0" w:rsidP="002A53A0">
      <w:r>
        <w:t>print(non_numeric_columns)</w:t>
      </w:r>
    </w:p>
    <w:p w14:paraId="27FA2D79" w14:textId="77777777" w:rsidR="002A53A0" w:rsidRDefault="002A53A0" w:rsidP="002A53A0">
      <w:r>
        <w:t>#Index(['Program', 'RackType', 'FEMAFldz'], dtype='object')</w:t>
      </w:r>
    </w:p>
    <w:p w14:paraId="43AF4D61" w14:textId="77777777" w:rsidR="002A53A0" w:rsidRDefault="002A53A0" w:rsidP="002A53A0"/>
    <w:p w14:paraId="37385496" w14:textId="77777777" w:rsidR="002A53A0" w:rsidRDefault="002A53A0" w:rsidP="002A53A0"/>
    <w:p w14:paraId="0711C9E0" w14:textId="77777777" w:rsidR="002A53A0" w:rsidRDefault="002A53A0" w:rsidP="002A53A0">
      <w:r>
        <w:t># Perform One-Hot Encoding on non-numeric columns</w:t>
      </w:r>
    </w:p>
    <w:p w14:paraId="507A3F83" w14:textId="77777777" w:rsidR="002A53A0" w:rsidRDefault="002A53A0" w:rsidP="002A53A0">
      <w:r>
        <w:t>df_encoded = pd.get_dummies(df, columns=non_numeric_columns, drop_first=True)</w:t>
      </w:r>
    </w:p>
    <w:p w14:paraId="7CE353B6" w14:textId="77777777" w:rsidR="002A53A0" w:rsidRDefault="002A53A0" w:rsidP="002A53A0">
      <w:r>
        <w:t>print("Data after One-Hot Encoding:")</w:t>
      </w:r>
    </w:p>
    <w:p w14:paraId="380F6621" w14:textId="77777777" w:rsidR="002A53A0" w:rsidRDefault="002A53A0" w:rsidP="002A53A0">
      <w:r>
        <w:t>print(df_encoded.head())</w:t>
      </w:r>
    </w:p>
    <w:p w14:paraId="41CDC0F4" w14:textId="77777777" w:rsidR="002A53A0" w:rsidRDefault="002A53A0" w:rsidP="002A53A0"/>
    <w:p w14:paraId="0D7016A1" w14:textId="77777777" w:rsidR="002A53A0" w:rsidRDefault="002A53A0" w:rsidP="002A53A0">
      <w:r>
        <w:t># Inspect encoded data</w:t>
      </w:r>
    </w:p>
    <w:p w14:paraId="2020C4A1" w14:textId="77777777" w:rsidR="002A53A0" w:rsidRDefault="002A53A0" w:rsidP="002A53A0">
      <w:r>
        <w:t>print("Encoded DataFrame Info:")</w:t>
      </w:r>
    </w:p>
    <w:p w14:paraId="2424196D" w14:textId="77777777" w:rsidR="002A53A0" w:rsidRDefault="002A53A0" w:rsidP="002A53A0">
      <w:r>
        <w:t>print(df_encoded.info())</w:t>
      </w:r>
    </w:p>
    <w:p w14:paraId="17F02246" w14:textId="77777777" w:rsidR="002A53A0" w:rsidRDefault="002A53A0" w:rsidP="002A53A0"/>
    <w:p w14:paraId="725F8954" w14:textId="77777777" w:rsidR="002A53A0" w:rsidRDefault="002A53A0" w:rsidP="002A53A0">
      <w:r>
        <w:t># Identify boolean columns (created by One-Hot Encoding)</w:t>
      </w:r>
    </w:p>
    <w:p w14:paraId="56245AAB" w14:textId="77777777" w:rsidR="002A53A0" w:rsidRDefault="002A53A0" w:rsidP="002A53A0">
      <w:r>
        <w:t>bool_columns = df_encoded.select_dtypes(include=bool).columns</w:t>
      </w:r>
    </w:p>
    <w:p w14:paraId="4BB73567" w14:textId="77777777" w:rsidR="002A53A0" w:rsidRDefault="002A53A0" w:rsidP="002A53A0">
      <w:r>
        <w:t>print("Boolean Columns Found After One-Hot Encoding:", bool_columns)</w:t>
      </w:r>
    </w:p>
    <w:p w14:paraId="4E887DBE" w14:textId="77777777" w:rsidR="002A53A0" w:rsidRDefault="002A53A0" w:rsidP="002A53A0"/>
    <w:p w14:paraId="654CCD3E" w14:textId="77777777" w:rsidR="002A53A0" w:rsidRDefault="002A53A0" w:rsidP="002A53A0">
      <w:r>
        <w:t># Convert boolean columns to numeric (True = 1, False = 0)</w:t>
      </w:r>
    </w:p>
    <w:p w14:paraId="4E6AC0F4" w14:textId="77777777" w:rsidR="002A53A0" w:rsidRDefault="002A53A0" w:rsidP="002A53A0">
      <w:r>
        <w:t>df_encoded[bool_columns] = df_encoded[bool_columns].astype(int)</w:t>
      </w:r>
    </w:p>
    <w:p w14:paraId="70792D06" w14:textId="77777777" w:rsidR="002A53A0" w:rsidRDefault="002A53A0" w:rsidP="002A53A0"/>
    <w:p w14:paraId="73C13DF5" w14:textId="77777777" w:rsidR="002A53A0" w:rsidRDefault="002A53A0" w:rsidP="002A53A0">
      <w:r>
        <w:t># Confirm conversion</w:t>
      </w:r>
    </w:p>
    <w:p w14:paraId="5772C6BB" w14:textId="77777777" w:rsidR="002A53A0" w:rsidRDefault="002A53A0" w:rsidP="002A53A0">
      <w:r>
        <w:t>print("After Converting Boolean Columns:")</w:t>
      </w:r>
    </w:p>
    <w:p w14:paraId="693ECEF8" w14:textId="77777777" w:rsidR="002A53A0" w:rsidRDefault="002A53A0" w:rsidP="002A53A0">
      <w:r>
        <w:t>print(df_encoded[bool_columns].head())</w:t>
      </w:r>
    </w:p>
    <w:p w14:paraId="2996F489" w14:textId="77777777" w:rsidR="002A53A0" w:rsidRDefault="002A53A0" w:rsidP="002A53A0"/>
    <w:p w14:paraId="1F2FE996" w14:textId="77777777" w:rsidR="002A53A0" w:rsidRDefault="002A53A0" w:rsidP="002A53A0">
      <w:r>
        <w:t># Calculate the variance of each feature</w:t>
      </w:r>
    </w:p>
    <w:p w14:paraId="0C20F3B7" w14:textId="77777777" w:rsidR="002A53A0" w:rsidRDefault="002A53A0" w:rsidP="002A53A0">
      <w:r>
        <w:t>feature_variance = df_encoded.var()</w:t>
      </w:r>
    </w:p>
    <w:p w14:paraId="67326D40" w14:textId="77777777" w:rsidR="002A53A0" w:rsidRDefault="002A53A0" w:rsidP="002A53A0">
      <w:r>
        <w:t>print("Feature Variances:")</w:t>
      </w:r>
    </w:p>
    <w:p w14:paraId="14960BD1" w14:textId="77777777" w:rsidR="002A53A0" w:rsidRDefault="002A53A0" w:rsidP="002A53A0">
      <w:r>
        <w:t>print(feature_variance)</w:t>
      </w:r>
    </w:p>
    <w:p w14:paraId="5B50030D" w14:textId="77777777" w:rsidR="002A53A0" w:rsidRDefault="002A53A0" w:rsidP="002A53A0"/>
    <w:p w14:paraId="2791F76B" w14:textId="77777777" w:rsidR="002A53A0" w:rsidRDefault="002A53A0" w:rsidP="002A53A0">
      <w:r>
        <w:t># Plot the variance of each feature before applying VarianceThreshold</w:t>
      </w:r>
    </w:p>
    <w:p w14:paraId="25CD9AB7" w14:textId="77777777" w:rsidR="002A53A0" w:rsidRDefault="002A53A0" w:rsidP="002A53A0">
      <w:r>
        <w:t>plt.figure(figsize=(10, 6))</w:t>
      </w:r>
    </w:p>
    <w:p w14:paraId="5BB525F6" w14:textId="77777777" w:rsidR="002A53A0" w:rsidRDefault="002A53A0" w:rsidP="002A53A0">
      <w:r>
        <w:t>feature_variance.plot(kind='bar', color='skyblue')</w:t>
      </w:r>
    </w:p>
    <w:p w14:paraId="4F7E3325" w14:textId="77777777" w:rsidR="002A53A0" w:rsidRDefault="002A53A0" w:rsidP="002A53A0">
      <w:r>
        <w:t>plt.title("Variance of Each Feature Before Variance Threshold")</w:t>
      </w:r>
    </w:p>
    <w:p w14:paraId="377CF80C" w14:textId="77777777" w:rsidR="002A53A0" w:rsidRDefault="002A53A0" w:rsidP="002A53A0">
      <w:r>
        <w:t>plt.xlabel("Features")</w:t>
      </w:r>
    </w:p>
    <w:p w14:paraId="5044A386" w14:textId="77777777" w:rsidR="002A53A0" w:rsidRDefault="002A53A0" w:rsidP="002A53A0">
      <w:r>
        <w:t>plt.ylabel("Variance")</w:t>
      </w:r>
    </w:p>
    <w:p w14:paraId="74422A3C" w14:textId="77777777" w:rsidR="002A53A0" w:rsidRDefault="002A53A0" w:rsidP="002A53A0">
      <w:r>
        <w:t>plt.xticks(rotation=45, ha="right", fontsize=8)</w:t>
      </w:r>
    </w:p>
    <w:p w14:paraId="295B48D8" w14:textId="77777777" w:rsidR="002A53A0" w:rsidRDefault="002A53A0" w:rsidP="002A53A0">
      <w:r>
        <w:t>plt.tight_layout()</w:t>
      </w:r>
    </w:p>
    <w:p w14:paraId="2E06427D" w14:textId="77777777" w:rsidR="002A53A0" w:rsidRDefault="002A53A0" w:rsidP="002A53A0">
      <w:r>
        <w:t>plt.show()</w:t>
      </w:r>
    </w:p>
    <w:p w14:paraId="41317BD8" w14:textId="77777777" w:rsidR="002A53A0" w:rsidRDefault="002A53A0" w:rsidP="002A53A0"/>
    <w:p w14:paraId="2268DD6B" w14:textId="77777777" w:rsidR="002A53A0" w:rsidRDefault="002A53A0" w:rsidP="002A53A0">
      <w:r>
        <w:t># Apply Variance Threshold with a threshold of 0.1</w:t>
      </w:r>
    </w:p>
    <w:p w14:paraId="2C032472" w14:textId="77777777" w:rsidR="002A53A0" w:rsidRDefault="002A53A0" w:rsidP="002A53A0">
      <w:r>
        <w:t>selector = VarianceThreshold(threshold=0.1)</w:t>
      </w:r>
    </w:p>
    <w:p w14:paraId="0F99E356" w14:textId="77777777" w:rsidR="002A53A0" w:rsidRDefault="002A53A0" w:rsidP="002A53A0">
      <w:r>
        <w:t>df_selected = selector.fit_transform(df_encoded)</w:t>
      </w:r>
    </w:p>
    <w:p w14:paraId="1DB31D61" w14:textId="77777777" w:rsidR="002A53A0" w:rsidRDefault="002A53A0" w:rsidP="002A53A0"/>
    <w:p w14:paraId="7B7AE27C" w14:textId="77777777" w:rsidR="002A53A0" w:rsidRDefault="002A53A0" w:rsidP="002A53A0">
      <w:r>
        <w:t># Get the selected features (those with variance &gt; 0.1)</w:t>
      </w:r>
    </w:p>
    <w:p w14:paraId="344F9D7E" w14:textId="77777777" w:rsidR="002A53A0" w:rsidRDefault="002A53A0" w:rsidP="002A53A0">
      <w:r>
        <w:t>selected_features = df_encoded.columns[selector.get_support()]</w:t>
      </w:r>
    </w:p>
    <w:p w14:paraId="6D59BA92" w14:textId="77777777" w:rsidR="002A53A0" w:rsidRDefault="002A53A0" w:rsidP="002A53A0"/>
    <w:p w14:paraId="26575E0A" w14:textId="77777777" w:rsidR="002A53A0" w:rsidRDefault="002A53A0" w:rsidP="002A53A0">
      <w:r>
        <w:t># Show selected features</w:t>
      </w:r>
    </w:p>
    <w:p w14:paraId="00BF67CC" w14:textId="77777777" w:rsidR="002A53A0" w:rsidRDefault="002A53A0" w:rsidP="002A53A0">
      <w:r>
        <w:t>print("Selected Features after Variance Threshold (0.1):", selected_features)</w:t>
      </w:r>
    </w:p>
    <w:p w14:paraId="49FDBF7F" w14:textId="77777777" w:rsidR="002A53A0" w:rsidRDefault="002A53A0" w:rsidP="002A53A0"/>
    <w:p w14:paraId="26A8426E" w14:textId="77777777" w:rsidR="002A53A0" w:rsidRDefault="002A53A0" w:rsidP="002A53A0">
      <w:r>
        <w:t># Visualize the selected features after applying VarianceThreshold</w:t>
      </w:r>
    </w:p>
    <w:p w14:paraId="20094C5B" w14:textId="77777777" w:rsidR="002A53A0" w:rsidRDefault="002A53A0" w:rsidP="002A53A0">
      <w:r>
        <w:t>plt.figure(figsize=(10, 6))</w:t>
      </w:r>
    </w:p>
    <w:p w14:paraId="1FC30319" w14:textId="77777777" w:rsidR="002A53A0" w:rsidRDefault="002A53A0" w:rsidP="002A53A0">
      <w:r>
        <w:t>selected_variance = feature_variance[selector.get_support()]</w:t>
      </w:r>
    </w:p>
    <w:p w14:paraId="175A86DD" w14:textId="77777777" w:rsidR="002A53A0" w:rsidRDefault="002A53A0" w:rsidP="002A53A0">
      <w:r>
        <w:t>selected_variance.plot(kind='bar', color='lightgreen')</w:t>
      </w:r>
    </w:p>
    <w:p w14:paraId="06F48948" w14:textId="77777777" w:rsidR="002A53A0" w:rsidRDefault="002A53A0" w:rsidP="002A53A0">
      <w:r>
        <w:t>plt.title("Selected Features After Variance Threshold (0.1)")</w:t>
      </w:r>
    </w:p>
    <w:p w14:paraId="6E433D16" w14:textId="77777777" w:rsidR="002A53A0" w:rsidRDefault="002A53A0" w:rsidP="002A53A0">
      <w:r>
        <w:t>plt.xlabel("Selected Features")</w:t>
      </w:r>
    </w:p>
    <w:p w14:paraId="248B5C18" w14:textId="77777777" w:rsidR="002A53A0" w:rsidRDefault="002A53A0" w:rsidP="002A53A0">
      <w:r>
        <w:t>plt.ylabel("Variance")</w:t>
      </w:r>
    </w:p>
    <w:p w14:paraId="1158DC2A" w14:textId="77777777" w:rsidR="002A53A0" w:rsidRDefault="002A53A0" w:rsidP="002A53A0">
      <w:r>
        <w:t>plt.xticks(rotation=45, ha="right", fontsize=8)</w:t>
      </w:r>
    </w:p>
    <w:p w14:paraId="1902E9C3" w14:textId="77777777" w:rsidR="002A53A0" w:rsidRDefault="002A53A0" w:rsidP="002A53A0">
      <w:r>
        <w:t>plt.yticks(np.arange(0, step=0.2),rotation=45, ha="right", fontsize=8)</w:t>
      </w:r>
    </w:p>
    <w:p w14:paraId="1FCEA1A7" w14:textId="77777777" w:rsidR="002A53A0" w:rsidRDefault="002A53A0" w:rsidP="002A53A0">
      <w:r>
        <w:t>plt.tight_layout()</w:t>
      </w:r>
    </w:p>
    <w:p w14:paraId="0A668EED" w14:textId="0D331394" w:rsidR="003C0AC6" w:rsidRDefault="002A53A0" w:rsidP="00BD0CA6">
      <w:r>
        <w:t>plt.show()</w:t>
      </w:r>
    </w:p>
    <w:p w14:paraId="64C825A8" w14:textId="396AB029" w:rsidR="00F34A2E" w:rsidRDefault="00BD0CA6" w:rsidP="00305D73">
      <w:pPr>
        <w:pStyle w:val="Heading3"/>
      </w:pPr>
      <w:bookmarkStart w:id="30" w:name="_Toc185172217"/>
      <w:r w:rsidRPr="00F34A2E">
        <w:t xml:space="preserve">Correlation </w:t>
      </w:r>
      <w:r w:rsidR="00F34A2E" w:rsidRPr="00F34A2E">
        <w:t>Matrix Program</w:t>
      </w:r>
      <w:bookmarkEnd w:id="30"/>
    </w:p>
    <w:p w14:paraId="300366C2" w14:textId="77777777" w:rsidR="001513BB" w:rsidRDefault="001513BB" w:rsidP="001513BB">
      <w:r>
        <w:t>import pandas as pd</w:t>
      </w:r>
    </w:p>
    <w:p w14:paraId="0D89E33E" w14:textId="77777777" w:rsidR="001513BB" w:rsidRDefault="001513BB" w:rsidP="001513BB">
      <w:r>
        <w:t>import seaborn as sns</w:t>
      </w:r>
    </w:p>
    <w:p w14:paraId="7DDF6EED" w14:textId="77777777" w:rsidR="001513BB" w:rsidRDefault="001513BB" w:rsidP="001513BB">
      <w:r>
        <w:t>import matplotlib.pyplot as plt</w:t>
      </w:r>
    </w:p>
    <w:p w14:paraId="7FAF7D25" w14:textId="77777777" w:rsidR="001513BB" w:rsidRDefault="001513BB" w:rsidP="001513BB">
      <w:r>
        <w:t>import numpy as np</w:t>
      </w:r>
    </w:p>
    <w:p w14:paraId="0A60E8CF" w14:textId="77777777" w:rsidR="001513BB" w:rsidRDefault="001513BB" w:rsidP="001513BB"/>
    <w:p w14:paraId="42D0041F" w14:textId="77777777" w:rsidR="001513BB" w:rsidRDefault="001513BB" w:rsidP="001513BB"/>
    <w:p w14:paraId="413AF892" w14:textId="77777777" w:rsidR="001513BB" w:rsidRDefault="001513BB" w:rsidP="001513BB">
      <w:r>
        <w:t># Load the dataset</w:t>
      </w:r>
    </w:p>
    <w:p w14:paraId="0E5ED4AE" w14:textId="77777777" w:rsidR="001513BB" w:rsidRDefault="001513BB" w:rsidP="001513BB">
      <w:r>
        <w:t>df = pd.read_csv("Bicycle_Parking_20241213_Updated.csv")</w:t>
      </w:r>
    </w:p>
    <w:p w14:paraId="6711D04E" w14:textId="77777777" w:rsidR="001513BB" w:rsidRDefault="001513BB" w:rsidP="001513BB"/>
    <w:p w14:paraId="317129E9" w14:textId="77777777" w:rsidR="001513BB" w:rsidRDefault="001513BB" w:rsidP="001513BB">
      <w:r>
        <w:t># Check for missing values and drop them</w:t>
      </w:r>
    </w:p>
    <w:p w14:paraId="5D61A6DC" w14:textId="77777777" w:rsidR="001513BB" w:rsidRDefault="001513BB" w:rsidP="001513BB">
      <w:r>
        <w:t>print(df.isnull().sum())</w:t>
      </w:r>
    </w:p>
    <w:p w14:paraId="064B3040" w14:textId="77777777" w:rsidR="001513BB" w:rsidRDefault="001513BB" w:rsidP="001513BB">
      <w:r>
        <w:t xml:space="preserve">df = df.dropna()  </w:t>
      </w:r>
    </w:p>
    <w:p w14:paraId="0D86B110" w14:textId="77777777" w:rsidR="001513BB" w:rsidRDefault="001513BB" w:rsidP="001513BB"/>
    <w:p w14:paraId="034373EE" w14:textId="77777777" w:rsidR="001513BB" w:rsidRDefault="001513BB" w:rsidP="001513BB">
      <w:r>
        <w:t>#Get non-numeric values</w:t>
      </w:r>
    </w:p>
    <w:p w14:paraId="4DC31F04" w14:textId="77777777" w:rsidR="001513BB" w:rsidRDefault="001513BB" w:rsidP="001513BB">
      <w:r>
        <w:t>non_numeric_columns = df.select_dtypes(exclude=np.number).columns</w:t>
      </w:r>
    </w:p>
    <w:p w14:paraId="5189C714" w14:textId="77777777" w:rsidR="001513BB" w:rsidRDefault="001513BB" w:rsidP="001513BB">
      <w:r>
        <w:t>print("The following columns are non-numeric")</w:t>
      </w:r>
    </w:p>
    <w:p w14:paraId="2DA726F4" w14:textId="77777777" w:rsidR="001513BB" w:rsidRDefault="001513BB" w:rsidP="001513BB">
      <w:r>
        <w:t>print(non_numeric_columns)</w:t>
      </w:r>
    </w:p>
    <w:p w14:paraId="008E2C92" w14:textId="77777777" w:rsidR="001513BB" w:rsidRDefault="001513BB" w:rsidP="001513BB">
      <w:r>
        <w:t>#Index(['Program', 'RackType', 'FEMAFldz'], dtype='object')</w:t>
      </w:r>
    </w:p>
    <w:p w14:paraId="69508CEB" w14:textId="77777777" w:rsidR="001513BB" w:rsidRDefault="001513BB" w:rsidP="001513BB"/>
    <w:p w14:paraId="523AEFD5" w14:textId="77777777" w:rsidR="001513BB" w:rsidRDefault="001513BB" w:rsidP="001513BB"/>
    <w:p w14:paraId="3A0FA93A" w14:textId="77777777" w:rsidR="001513BB" w:rsidRDefault="001513BB" w:rsidP="001513BB">
      <w:r>
        <w:t># Perform One-Hot Encoding on non-numeric columns</w:t>
      </w:r>
    </w:p>
    <w:p w14:paraId="05DBF0AA" w14:textId="77777777" w:rsidR="001513BB" w:rsidRDefault="001513BB" w:rsidP="001513BB">
      <w:r>
        <w:t>df_encoded = pd.get_dummies(df, columns=non_numeric_columns, drop_first=True)</w:t>
      </w:r>
    </w:p>
    <w:p w14:paraId="61AC4E05" w14:textId="77777777" w:rsidR="001513BB" w:rsidRDefault="001513BB" w:rsidP="001513BB">
      <w:r>
        <w:t>print("Data after One-Hot Encoding:")</w:t>
      </w:r>
    </w:p>
    <w:p w14:paraId="2A3A12B9" w14:textId="77777777" w:rsidR="001513BB" w:rsidRDefault="001513BB" w:rsidP="001513BB">
      <w:r>
        <w:t>print(df_encoded.head())</w:t>
      </w:r>
    </w:p>
    <w:p w14:paraId="10ED152F" w14:textId="77777777" w:rsidR="001513BB" w:rsidRDefault="001513BB" w:rsidP="001513BB"/>
    <w:p w14:paraId="7252549C" w14:textId="77777777" w:rsidR="001513BB" w:rsidRDefault="001513BB" w:rsidP="001513BB">
      <w:r>
        <w:t># Inspect encoded data</w:t>
      </w:r>
    </w:p>
    <w:p w14:paraId="5B84C8C6" w14:textId="77777777" w:rsidR="001513BB" w:rsidRDefault="001513BB" w:rsidP="001513BB">
      <w:r>
        <w:t>print("Encoded DataFrame Info:")</w:t>
      </w:r>
    </w:p>
    <w:p w14:paraId="1017478C" w14:textId="77777777" w:rsidR="001513BB" w:rsidRDefault="001513BB" w:rsidP="001513BB">
      <w:r>
        <w:t>print(df_encoded.info())</w:t>
      </w:r>
    </w:p>
    <w:p w14:paraId="682083BF" w14:textId="77777777" w:rsidR="001513BB" w:rsidRDefault="001513BB" w:rsidP="001513BB"/>
    <w:p w14:paraId="426B37F0" w14:textId="77777777" w:rsidR="001513BB" w:rsidRDefault="001513BB" w:rsidP="001513BB">
      <w:r>
        <w:t># Identify boolean columns (created by One-Hot Encoding)</w:t>
      </w:r>
    </w:p>
    <w:p w14:paraId="264DCE34" w14:textId="77777777" w:rsidR="001513BB" w:rsidRDefault="001513BB" w:rsidP="001513BB">
      <w:r>
        <w:t>bool_columns = df_encoded.select_dtypes(include=bool).columns</w:t>
      </w:r>
    </w:p>
    <w:p w14:paraId="11EC5678" w14:textId="77777777" w:rsidR="001513BB" w:rsidRDefault="001513BB" w:rsidP="001513BB">
      <w:r>
        <w:t>print("Boolean Columns Found After One-Hot Encoding:", bool_columns)</w:t>
      </w:r>
    </w:p>
    <w:p w14:paraId="32BDE833" w14:textId="77777777" w:rsidR="001513BB" w:rsidRDefault="001513BB" w:rsidP="001513BB"/>
    <w:p w14:paraId="3A81C59E" w14:textId="77777777" w:rsidR="001513BB" w:rsidRDefault="001513BB" w:rsidP="001513BB">
      <w:r>
        <w:t># Convert boolean columns to numeric (True = 1, False = 0)</w:t>
      </w:r>
    </w:p>
    <w:p w14:paraId="1F87171E" w14:textId="77777777" w:rsidR="001513BB" w:rsidRDefault="001513BB" w:rsidP="001513BB">
      <w:r>
        <w:t>df_encoded[bool_columns] = df_encoded[bool_columns].astype(int)</w:t>
      </w:r>
    </w:p>
    <w:p w14:paraId="1C8E8FC6" w14:textId="77777777" w:rsidR="001513BB" w:rsidRDefault="001513BB" w:rsidP="001513BB"/>
    <w:p w14:paraId="242E6969" w14:textId="77777777" w:rsidR="001513BB" w:rsidRDefault="001513BB" w:rsidP="001513BB">
      <w:r>
        <w:t># Confirm conversion</w:t>
      </w:r>
    </w:p>
    <w:p w14:paraId="238EA9C1" w14:textId="77777777" w:rsidR="001513BB" w:rsidRDefault="001513BB" w:rsidP="001513BB">
      <w:r>
        <w:t>print("After Converting Boolean Columns:")</w:t>
      </w:r>
    </w:p>
    <w:p w14:paraId="331304F7" w14:textId="77777777" w:rsidR="001513BB" w:rsidRDefault="001513BB" w:rsidP="001513BB">
      <w:r>
        <w:t>print(df_encoded[bool_columns].head())</w:t>
      </w:r>
    </w:p>
    <w:p w14:paraId="7BB245E1" w14:textId="77777777" w:rsidR="001513BB" w:rsidRDefault="001513BB" w:rsidP="001513BB"/>
    <w:p w14:paraId="012FB3E4" w14:textId="77777777" w:rsidR="001513BB" w:rsidRDefault="001513BB" w:rsidP="001513BB"/>
    <w:p w14:paraId="1E14DB91" w14:textId="77777777" w:rsidR="001513BB" w:rsidRDefault="001513BB" w:rsidP="001513BB">
      <w:r>
        <w:t># Compute the correlation matrix</w:t>
      </w:r>
    </w:p>
    <w:p w14:paraId="213803D3" w14:textId="77777777" w:rsidR="001513BB" w:rsidRDefault="001513BB" w:rsidP="001513BB">
      <w:r>
        <w:t>correlation_matrix = df_encoded.corr()</w:t>
      </w:r>
    </w:p>
    <w:p w14:paraId="7CF772D4" w14:textId="77777777" w:rsidR="001513BB" w:rsidRDefault="001513BB" w:rsidP="001513BB"/>
    <w:p w14:paraId="3BFD27EA" w14:textId="77777777" w:rsidR="001513BB" w:rsidRDefault="001513BB" w:rsidP="001513BB">
      <w:r>
        <w:t># Visualize the correlation matrix using a heatmap</w:t>
      </w:r>
    </w:p>
    <w:p w14:paraId="79F105A9" w14:textId="77777777" w:rsidR="001513BB" w:rsidRDefault="001513BB" w:rsidP="001513BB">
      <w:r>
        <w:t>plt.figure(figsize=(100, 80))</w:t>
      </w:r>
    </w:p>
    <w:p w14:paraId="2E731371" w14:textId="77777777" w:rsidR="001513BB" w:rsidRDefault="001513BB" w:rsidP="001513BB">
      <w:r>
        <w:t>sns.heatmap(correlation_matrix, annot=True, cmap='coolwarm', fmt='.2f')</w:t>
      </w:r>
    </w:p>
    <w:p w14:paraId="0FBD90DF" w14:textId="77777777" w:rsidR="001513BB" w:rsidRDefault="001513BB" w:rsidP="001513BB">
      <w:r>
        <w:t>plt.title('Correlation Matrix')</w:t>
      </w:r>
    </w:p>
    <w:p w14:paraId="766B850A" w14:textId="77777777" w:rsidR="001513BB" w:rsidRDefault="001513BB" w:rsidP="001513BB">
      <w:r>
        <w:t>plt.show()</w:t>
      </w:r>
    </w:p>
    <w:p w14:paraId="688375FB" w14:textId="15DBBC28" w:rsidR="00F34A2E" w:rsidRDefault="001513BB" w:rsidP="001513BB">
      <w:r>
        <w:t>correlation_matrix.to_csv("correlation_matrix.csv")</w:t>
      </w:r>
    </w:p>
    <w:p w14:paraId="1BACA7C7" w14:textId="456C551B" w:rsidR="001513BB" w:rsidRDefault="00534C2E" w:rsidP="00534C2E">
      <w:pPr>
        <w:pStyle w:val="Heading3"/>
      </w:pPr>
      <w:bookmarkStart w:id="31" w:name="_Toc185172218"/>
      <w:r>
        <w:t>Mean Shift</w:t>
      </w:r>
      <w:bookmarkEnd w:id="31"/>
    </w:p>
    <w:p w14:paraId="7ADDB816" w14:textId="77777777" w:rsidR="005D56BE" w:rsidRDefault="005D56BE" w:rsidP="005D56BE">
      <w:r>
        <w:t>import pandas as pd</w:t>
      </w:r>
    </w:p>
    <w:p w14:paraId="26EC2758" w14:textId="77777777" w:rsidR="005D56BE" w:rsidRDefault="005D56BE" w:rsidP="005D56BE">
      <w:r>
        <w:t>import matplotlib.pyplot as plt</w:t>
      </w:r>
    </w:p>
    <w:p w14:paraId="4CAE1E7B" w14:textId="77777777" w:rsidR="005D56BE" w:rsidRDefault="005D56BE" w:rsidP="005D56BE">
      <w:r>
        <w:t>from sklearn.cluster import MeanShift</w:t>
      </w:r>
    </w:p>
    <w:p w14:paraId="4ED42169" w14:textId="77777777" w:rsidR="005D56BE" w:rsidRDefault="005D56BE" w:rsidP="005D56BE">
      <w:r>
        <w:t>from sklearn.preprocessing import StandardScaler</w:t>
      </w:r>
    </w:p>
    <w:p w14:paraId="3B1292FC" w14:textId="77777777" w:rsidR="005D56BE" w:rsidRDefault="005D56BE" w:rsidP="005D56BE"/>
    <w:p w14:paraId="529D9F38" w14:textId="77777777" w:rsidR="005D56BE" w:rsidRDefault="005D56BE" w:rsidP="005D56BE">
      <w:r>
        <w:t># Load your dataset</w:t>
      </w:r>
    </w:p>
    <w:p w14:paraId="03F200BD" w14:textId="77777777" w:rsidR="005D56BE" w:rsidRDefault="005D56BE" w:rsidP="005D56BE">
      <w:r>
        <w:t>df = pd.read_csv("Bicycle_Parking_20241213_AfterConversion.csv")</w:t>
      </w:r>
    </w:p>
    <w:p w14:paraId="7612FA85" w14:textId="77777777" w:rsidR="005D56BE" w:rsidRDefault="005D56BE" w:rsidP="005D56BE"/>
    <w:p w14:paraId="5121B26E" w14:textId="77777777" w:rsidR="005D56BE" w:rsidRDefault="005D56BE" w:rsidP="005D56BE">
      <w:r>
        <w:t># Relevant features for clustering based on Variance Threshold</w:t>
      </w:r>
    </w:p>
    <w:p w14:paraId="14C71861" w14:textId="77777777" w:rsidR="005D56BE" w:rsidRDefault="005D56BE" w:rsidP="005D56BE">
      <w:r>
        <w:t xml:space="preserve">features = ['Longitude','Latitude','BoroCode',  "HrcEvac",'RackType_Large Hoop','RackType_U Rack','RackType_Small Hoop'] </w:t>
      </w:r>
    </w:p>
    <w:p w14:paraId="34FF02BA" w14:textId="77777777" w:rsidR="005D56BE" w:rsidRDefault="005D56BE" w:rsidP="005D56BE"/>
    <w:p w14:paraId="361869F8" w14:textId="77777777" w:rsidR="005D56BE" w:rsidRDefault="005D56BE" w:rsidP="005D56BE">
      <w:r>
        <w:t># Standardize the features</w:t>
      </w:r>
    </w:p>
    <w:p w14:paraId="61A6251C" w14:textId="77777777" w:rsidR="005D56BE" w:rsidRDefault="005D56BE" w:rsidP="005D56BE">
      <w:r>
        <w:t>scaler = StandardScaler()</w:t>
      </w:r>
    </w:p>
    <w:p w14:paraId="3DEA9118" w14:textId="77777777" w:rsidR="005D56BE" w:rsidRDefault="005D56BE" w:rsidP="005D56BE">
      <w:r>
        <w:t>df_scaled = scaler.fit_transform(df[features])</w:t>
      </w:r>
    </w:p>
    <w:p w14:paraId="6ACD0B1A" w14:textId="77777777" w:rsidR="005D56BE" w:rsidRDefault="005D56BE" w:rsidP="005D56BE"/>
    <w:p w14:paraId="572FC5ED" w14:textId="77777777" w:rsidR="005D56BE" w:rsidRDefault="005D56BE" w:rsidP="005D56BE"/>
    <w:p w14:paraId="5EC8FB13" w14:textId="77777777" w:rsidR="005D56BE" w:rsidRDefault="005D56BE" w:rsidP="005D56BE">
      <w:r>
        <w:t>#Mean Shift clustering Algorithm</w:t>
      </w:r>
    </w:p>
    <w:p w14:paraId="5F54E9E8" w14:textId="77777777" w:rsidR="005D56BE" w:rsidRDefault="005D56BE" w:rsidP="005D56BE">
      <w:r>
        <w:t>mean_shift = MeanShift(bandwidth=2)</w:t>
      </w:r>
    </w:p>
    <w:p w14:paraId="579E5999" w14:textId="77777777" w:rsidR="005D56BE" w:rsidRDefault="005D56BE" w:rsidP="005D56BE">
      <w:r>
        <w:t>df['Cluster'] = mean_shift.fit_predict(df_scaled)</w:t>
      </w:r>
    </w:p>
    <w:p w14:paraId="70E02722" w14:textId="77777777" w:rsidR="005D56BE" w:rsidRDefault="005D56BE" w:rsidP="005D56BE"/>
    <w:p w14:paraId="624A3A69" w14:textId="77777777" w:rsidR="005D56BE" w:rsidRDefault="005D56BE" w:rsidP="005D56BE">
      <w:r>
        <w:t>df.to_csv("bicycle_data_with_clusters.csv", index=False)</w:t>
      </w:r>
    </w:p>
    <w:p w14:paraId="54AFC01C" w14:textId="77777777" w:rsidR="005D56BE" w:rsidRDefault="005D56BE" w:rsidP="005D56BE"/>
    <w:p w14:paraId="7569D693" w14:textId="77777777" w:rsidR="005D56BE" w:rsidRDefault="005D56BE" w:rsidP="005D56BE"/>
    <w:p w14:paraId="7859AE86" w14:textId="77777777" w:rsidR="005D56BE" w:rsidRDefault="005D56BE" w:rsidP="005D56BE">
      <w:r>
        <w:t xml:space="preserve"># Visualizing the clustering result </w:t>
      </w:r>
    </w:p>
    <w:p w14:paraId="238944E4" w14:textId="77777777" w:rsidR="005D56BE" w:rsidRDefault="005D56BE" w:rsidP="005D56BE">
      <w:r>
        <w:t>plt.figure(figsize=(8, 6))</w:t>
      </w:r>
    </w:p>
    <w:p w14:paraId="64249C31" w14:textId="77777777" w:rsidR="005D56BE" w:rsidRDefault="005D56BE" w:rsidP="005D56BE">
      <w:r>
        <w:t>plt.scatter(df['Longitude'], df['Latitude'], c=df['Cluster'], cmap='cividis', marker='o')</w:t>
      </w:r>
    </w:p>
    <w:p w14:paraId="6B88FAEF" w14:textId="77777777" w:rsidR="005D56BE" w:rsidRDefault="005D56BE" w:rsidP="005D56BE">
      <w:r>
        <w:t>plt.title("Mean Shift Cluster Results")</w:t>
      </w:r>
    </w:p>
    <w:p w14:paraId="010F9BB0" w14:textId="77777777" w:rsidR="005D56BE" w:rsidRDefault="005D56BE" w:rsidP="005D56BE">
      <w:r>
        <w:t>plt.xlabel('Longitude')</w:t>
      </w:r>
    </w:p>
    <w:p w14:paraId="4ED461F7" w14:textId="77777777" w:rsidR="005D56BE" w:rsidRDefault="005D56BE" w:rsidP="005D56BE">
      <w:r>
        <w:t>plt.ylabel('Latitude')</w:t>
      </w:r>
    </w:p>
    <w:p w14:paraId="44BF0EF5" w14:textId="77777777" w:rsidR="005D56BE" w:rsidRDefault="005D56BE" w:rsidP="005D56BE">
      <w:r>
        <w:t>plt.colorbar(label='Cluster')</w:t>
      </w:r>
    </w:p>
    <w:p w14:paraId="70ADA438" w14:textId="77777777" w:rsidR="005D56BE" w:rsidRDefault="005D56BE" w:rsidP="005D56BE">
      <w:r>
        <w:t>plt.show()</w:t>
      </w:r>
    </w:p>
    <w:p w14:paraId="5081E2AB" w14:textId="77777777" w:rsidR="005D56BE" w:rsidRDefault="005D56BE" w:rsidP="005D56BE"/>
    <w:p w14:paraId="21E18A5F" w14:textId="77777777" w:rsidR="005D56BE" w:rsidRDefault="005D56BE" w:rsidP="005D56BE">
      <w:r>
        <w:t># Display the number of clusters</w:t>
      </w:r>
    </w:p>
    <w:p w14:paraId="64862697" w14:textId="77777777" w:rsidR="005D56BE" w:rsidRDefault="005D56BE" w:rsidP="005D56BE">
      <w:r>
        <w:t>num_clusters = len(set(df['Cluster']))</w:t>
      </w:r>
    </w:p>
    <w:p w14:paraId="0F9D6D55" w14:textId="46E18E7D" w:rsidR="0080564E" w:rsidRDefault="005D56BE" w:rsidP="00DC7189">
      <w:r>
        <w:t>print(f"Number of clusters identified: {num_clusters}")</w:t>
      </w:r>
    </w:p>
    <w:p w14:paraId="35C7D508" w14:textId="2B968C25" w:rsidR="00FD4253" w:rsidRPr="00305D73" w:rsidRDefault="00DC7189" w:rsidP="00305D73">
      <w:pPr>
        <w:pStyle w:val="Heading3"/>
      </w:pPr>
      <w:bookmarkStart w:id="32" w:name="_Toc185172219"/>
      <w:r w:rsidRPr="00305D73">
        <w:t>Random Forest Program</w:t>
      </w:r>
      <w:bookmarkEnd w:id="32"/>
    </w:p>
    <w:p w14:paraId="4DCFDDE5" w14:textId="77777777" w:rsidR="00DC7189" w:rsidRDefault="00DC7189" w:rsidP="00DC7189">
      <w:r>
        <w:t>import pandas as pd</w:t>
      </w:r>
    </w:p>
    <w:p w14:paraId="3A807E12" w14:textId="77777777" w:rsidR="00DC7189" w:rsidRDefault="00DC7189" w:rsidP="00DC7189">
      <w:r>
        <w:t>from sklearn.model_selection import train_test_split</w:t>
      </w:r>
    </w:p>
    <w:p w14:paraId="6E71573F" w14:textId="77777777" w:rsidR="00DC7189" w:rsidRDefault="00DC7189" w:rsidP="00DC7189">
      <w:r>
        <w:t>from sklearn.ensemble import RandomForestClassifier</w:t>
      </w:r>
    </w:p>
    <w:p w14:paraId="0D2CFC82" w14:textId="77777777" w:rsidR="00DC7189" w:rsidRDefault="00DC7189" w:rsidP="00DC7189">
      <w:r>
        <w:t>from sklearn.metrics import classification_report, accuracy_score</w:t>
      </w:r>
    </w:p>
    <w:p w14:paraId="11DFBB01" w14:textId="77777777" w:rsidR="00DC7189" w:rsidRDefault="00DC7189" w:rsidP="00DC7189">
      <w:r>
        <w:t>from sklearn.preprocessing import LabelEncoder</w:t>
      </w:r>
    </w:p>
    <w:p w14:paraId="4F15DC8B" w14:textId="77777777" w:rsidR="00DC7189" w:rsidRDefault="00DC7189" w:rsidP="00DC7189"/>
    <w:p w14:paraId="14BAAFC4" w14:textId="77777777" w:rsidR="00DC7189" w:rsidRDefault="00DC7189" w:rsidP="00DC7189">
      <w:r>
        <w:t># Load dataset</w:t>
      </w:r>
    </w:p>
    <w:p w14:paraId="58F5C1ED" w14:textId="77777777" w:rsidR="00DC7189" w:rsidRDefault="00DC7189" w:rsidP="00DC7189">
      <w:r>
        <w:t>df = pd.read_csv("Bicycle_Parking_20241213_AfterConversion.csv")</w:t>
      </w:r>
    </w:p>
    <w:p w14:paraId="671D8520" w14:textId="77777777" w:rsidR="00DC7189" w:rsidRDefault="00DC7189" w:rsidP="00DC7189"/>
    <w:p w14:paraId="72890945" w14:textId="77777777" w:rsidR="00DC7189" w:rsidRDefault="00DC7189" w:rsidP="00DC7189">
      <w:r>
        <w:t># Target variable</w:t>
      </w:r>
    </w:p>
    <w:p w14:paraId="0E358472" w14:textId="77777777" w:rsidR="00DC7189" w:rsidRDefault="00DC7189" w:rsidP="00DC7189">
      <w:r>
        <w:t xml:space="preserve">target = 'BoroCode' </w:t>
      </w:r>
    </w:p>
    <w:p w14:paraId="3626BDF1" w14:textId="77777777" w:rsidR="00DC7189" w:rsidRDefault="00DC7189" w:rsidP="00DC7189">
      <w:r>
        <w:t xml:space="preserve">X = df.drop(columns=[target]) </w:t>
      </w:r>
    </w:p>
    <w:p w14:paraId="075186B1" w14:textId="77777777" w:rsidR="00DC7189" w:rsidRDefault="00DC7189" w:rsidP="00DC7189">
      <w:r>
        <w:t>y = df[target]</w:t>
      </w:r>
    </w:p>
    <w:p w14:paraId="5DA8FA5B" w14:textId="77777777" w:rsidR="00DC7189" w:rsidRDefault="00DC7189" w:rsidP="00DC7189"/>
    <w:p w14:paraId="36996EE5" w14:textId="77777777" w:rsidR="00DC7189" w:rsidRDefault="00DC7189" w:rsidP="00DC7189">
      <w:r>
        <w:t># 80% train data , 20% test data</w:t>
      </w:r>
    </w:p>
    <w:p w14:paraId="37400801" w14:textId="77777777" w:rsidR="00DC7189" w:rsidRDefault="00DC7189" w:rsidP="00DC7189">
      <w:r>
        <w:t>X_train, X_test, y_train, y_test = train_test_split(X, y, test_size=0.2, random_state=42)</w:t>
      </w:r>
    </w:p>
    <w:p w14:paraId="2E7FECC6" w14:textId="77777777" w:rsidR="00DC7189" w:rsidRDefault="00DC7189" w:rsidP="00DC7189"/>
    <w:p w14:paraId="7CAB3CAC" w14:textId="77777777" w:rsidR="00DC7189" w:rsidRDefault="00DC7189" w:rsidP="00DC7189">
      <w:r>
        <w:t># StartRandom Forest Classifier</w:t>
      </w:r>
    </w:p>
    <w:p w14:paraId="50437D08" w14:textId="77777777" w:rsidR="00DC7189" w:rsidRDefault="00DC7189" w:rsidP="00DC7189">
      <w:r>
        <w:t>classifier = RandomForestClassifier(n_estimators=100, random_state=42)</w:t>
      </w:r>
    </w:p>
    <w:p w14:paraId="482080FC" w14:textId="77777777" w:rsidR="00DC7189" w:rsidRDefault="00DC7189" w:rsidP="00DC7189"/>
    <w:p w14:paraId="22011EA9" w14:textId="77777777" w:rsidR="00DC7189" w:rsidRDefault="00DC7189" w:rsidP="00DC7189">
      <w:r>
        <w:t># Train the model on the training data</w:t>
      </w:r>
    </w:p>
    <w:p w14:paraId="20020E71" w14:textId="77777777" w:rsidR="00DC7189" w:rsidRDefault="00DC7189" w:rsidP="00DC7189">
      <w:r>
        <w:t>classifier.fit(X_train, y_train)</w:t>
      </w:r>
    </w:p>
    <w:p w14:paraId="09F0BEC0" w14:textId="77777777" w:rsidR="00DC7189" w:rsidRDefault="00DC7189" w:rsidP="00DC7189"/>
    <w:p w14:paraId="73D279FA" w14:textId="77777777" w:rsidR="00DC7189" w:rsidRDefault="00DC7189" w:rsidP="00DC7189">
      <w:r>
        <w:t># Make predictions on the test set</w:t>
      </w:r>
    </w:p>
    <w:p w14:paraId="6C9E6ECB" w14:textId="77777777" w:rsidR="00DC7189" w:rsidRDefault="00DC7189" w:rsidP="00DC7189">
      <w:r>
        <w:t>y_pred = classifier.predict(X_test)</w:t>
      </w:r>
    </w:p>
    <w:p w14:paraId="150D4F12" w14:textId="77777777" w:rsidR="00DC7189" w:rsidRDefault="00DC7189" w:rsidP="00DC7189"/>
    <w:p w14:paraId="3A9F199D" w14:textId="77777777" w:rsidR="00DC7189" w:rsidRDefault="00DC7189" w:rsidP="00DC7189">
      <w:r>
        <w:t># Evaluate the model's performance</w:t>
      </w:r>
    </w:p>
    <w:p w14:paraId="04A67F18" w14:textId="77777777" w:rsidR="00DC7189" w:rsidRDefault="00DC7189" w:rsidP="00DC7189">
      <w:r>
        <w:t>accuracy = accuracy_score(y_test, y_pred)</w:t>
      </w:r>
    </w:p>
    <w:p w14:paraId="02667425" w14:textId="77777777" w:rsidR="00DC7189" w:rsidRDefault="00DC7189" w:rsidP="00DC7189">
      <w:r>
        <w:t>print(f"Accuracy: {accuracy:.4f}")</w:t>
      </w:r>
    </w:p>
    <w:p w14:paraId="2F825A4D" w14:textId="77777777" w:rsidR="00DC7189" w:rsidRDefault="00DC7189" w:rsidP="00DC7189"/>
    <w:p w14:paraId="36CF11EB" w14:textId="77777777" w:rsidR="00DC7189" w:rsidRDefault="00DC7189" w:rsidP="00DC7189">
      <w:r>
        <w:t># Display classification report (precision, recall, F1-score)</w:t>
      </w:r>
    </w:p>
    <w:p w14:paraId="40EF3BF6" w14:textId="77777777" w:rsidR="00DC7189" w:rsidRDefault="00DC7189" w:rsidP="00DC7189">
      <w:r>
        <w:t>print("Classification Report:")</w:t>
      </w:r>
    </w:p>
    <w:p w14:paraId="34DC332B" w14:textId="77777777" w:rsidR="00DC7189" w:rsidRDefault="00DC7189" w:rsidP="00DC7189">
      <w:r>
        <w:t>print(classification_report(y_test, y_pred))</w:t>
      </w:r>
    </w:p>
    <w:p w14:paraId="7EA3DA8D" w14:textId="77777777" w:rsidR="00DC7189" w:rsidRDefault="00DC7189" w:rsidP="00DC7189"/>
    <w:p w14:paraId="6F043C92" w14:textId="77777777" w:rsidR="00DC7189" w:rsidRDefault="00DC7189" w:rsidP="00DC7189">
      <w:r>
        <w:t># Feature Importance</w:t>
      </w:r>
    </w:p>
    <w:p w14:paraId="109495B8" w14:textId="77777777" w:rsidR="00DC7189" w:rsidRDefault="00DC7189" w:rsidP="00DC7189">
      <w:r>
        <w:t>importances =  classifier.feature_importances_</w:t>
      </w:r>
    </w:p>
    <w:p w14:paraId="2F405DE1" w14:textId="77777777" w:rsidR="00DC7189" w:rsidRDefault="00DC7189" w:rsidP="00DC7189">
      <w:r>
        <w:t>cols = X.columns</w:t>
      </w:r>
    </w:p>
    <w:p w14:paraId="535E56C1" w14:textId="77777777" w:rsidR="00DC7189" w:rsidRDefault="00DC7189" w:rsidP="00DC7189"/>
    <w:p w14:paraId="65331808" w14:textId="77777777" w:rsidR="00DC7189" w:rsidRDefault="00DC7189" w:rsidP="00DC7189">
      <w:r>
        <w:t># Sort feature importances in descending order</w:t>
      </w:r>
    </w:p>
    <w:p w14:paraId="742DD6A6" w14:textId="77777777" w:rsidR="00DC7189" w:rsidRDefault="00DC7189" w:rsidP="00DC7189">
      <w:r>
        <w:t>sorted_cols = importances.argsort()[::-1]</w:t>
      </w:r>
    </w:p>
    <w:p w14:paraId="1D90A627" w14:textId="77777777" w:rsidR="00DC7189" w:rsidRDefault="00DC7189" w:rsidP="00DC7189"/>
    <w:p w14:paraId="5142E5C8" w14:textId="77777777" w:rsidR="00DC7189" w:rsidRDefault="00DC7189" w:rsidP="00DC7189">
      <w:r>
        <w:t># Print the feature importance</w:t>
      </w:r>
    </w:p>
    <w:p w14:paraId="0E760BAA" w14:textId="77777777" w:rsidR="00DC7189" w:rsidRDefault="00DC7189" w:rsidP="00DC7189">
      <w:r>
        <w:t>print("\nFeature Importance:")</w:t>
      </w:r>
    </w:p>
    <w:p w14:paraId="61AA42B6" w14:textId="77777777" w:rsidR="00DC7189" w:rsidRDefault="00DC7189" w:rsidP="00DC7189">
      <w:r>
        <w:t>for i in sorted_cols:</w:t>
      </w:r>
    </w:p>
    <w:p w14:paraId="5BCE24AB" w14:textId="77777777" w:rsidR="00DC7189" w:rsidRDefault="00DC7189" w:rsidP="00DC7189">
      <w:r>
        <w:t xml:space="preserve">    print(f"{cols[i]}: {importances[i]:.4f}")</w:t>
      </w:r>
    </w:p>
    <w:p w14:paraId="0E61AB2F" w14:textId="77777777" w:rsidR="00DC7189" w:rsidRDefault="00DC7189" w:rsidP="00DC7189"/>
    <w:p w14:paraId="53F0F59A" w14:textId="77777777" w:rsidR="00DC7189" w:rsidRDefault="00DC7189" w:rsidP="00DC7189">
      <w:r>
        <w:t># Visualize Rand Forest Results</w:t>
      </w:r>
    </w:p>
    <w:p w14:paraId="5E0AF261" w14:textId="77777777" w:rsidR="00DC7189" w:rsidRDefault="00DC7189" w:rsidP="00DC7189">
      <w:r>
        <w:t>import matplotlib.pyplot as plt</w:t>
      </w:r>
    </w:p>
    <w:p w14:paraId="6501607B" w14:textId="77777777" w:rsidR="00DC7189" w:rsidRDefault="00DC7189" w:rsidP="00DC7189"/>
    <w:p w14:paraId="00DF4872" w14:textId="77777777" w:rsidR="00DC7189" w:rsidRDefault="00DC7189" w:rsidP="00DC7189">
      <w:r>
        <w:t>plt.figure(figsize=(10, 6))</w:t>
      </w:r>
    </w:p>
    <w:p w14:paraId="10EAF743" w14:textId="77777777" w:rsidR="00DC7189" w:rsidRDefault="00DC7189" w:rsidP="00DC7189">
      <w:r>
        <w:t>plt.barh(cols[sorted_cols], importances[sorted_cols], color='skyblue')</w:t>
      </w:r>
    </w:p>
    <w:p w14:paraId="211C8183" w14:textId="77777777" w:rsidR="00DC7189" w:rsidRDefault="00DC7189" w:rsidP="00DC7189">
      <w:r>
        <w:t>plt.xlabel('Feature Importance')</w:t>
      </w:r>
    </w:p>
    <w:p w14:paraId="5DA13819" w14:textId="77777777" w:rsidR="00DC7189" w:rsidRDefault="00DC7189" w:rsidP="00DC7189">
      <w:r>
        <w:t>plt.title('Random Forest Results')</w:t>
      </w:r>
    </w:p>
    <w:p w14:paraId="0CF1ED71" w14:textId="77777777" w:rsidR="00DC7189" w:rsidRDefault="00DC7189" w:rsidP="00DC7189">
      <w:r>
        <w:t>plt.tight_layout()</w:t>
      </w:r>
    </w:p>
    <w:p w14:paraId="7B437C21" w14:textId="382EB575" w:rsidR="00DC7189" w:rsidRPr="00DC7189" w:rsidRDefault="00DC7189" w:rsidP="00DC7189">
      <w:r>
        <w:t>plt.show()</w:t>
      </w:r>
    </w:p>
    <w:sectPr w:rsidR="00DC7189" w:rsidRPr="00DC7189">
      <w:headerReference w:type="default" r:id="rId28"/>
      <w:headerReference w:type="first" r:id="rId29"/>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F4BDD" w14:textId="77777777" w:rsidR="00AD3653" w:rsidRDefault="00AD3653">
      <w:pPr>
        <w:spacing w:line="240" w:lineRule="auto"/>
      </w:pPr>
      <w:r>
        <w:separator/>
      </w:r>
    </w:p>
  </w:endnote>
  <w:endnote w:type="continuationSeparator" w:id="0">
    <w:p w14:paraId="2F97D49B" w14:textId="77777777" w:rsidR="00AD3653" w:rsidRDefault="00AD3653">
      <w:pPr>
        <w:spacing w:line="240" w:lineRule="auto"/>
      </w:pPr>
      <w:r>
        <w:continuationSeparator/>
      </w:r>
    </w:p>
  </w:endnote>
  <w:endnote w:type="continuationNotice" w:id="1">
    <w:p w14:paraId="732FE35D" w14:textId="77777777" w:rsidR="00AD3653" w:rsidRDefault="00AD365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4952F" w14:textId="77777777" w:rsidR="00AD3653" w:rsidRDefault="00AD3653">
      <w:pPr>
        <w:spacing w:line="240" w:lineRule="auto"/>
      </w:pPr>
      <w:r>
        <w:separator/>
      </w:r>
    </w:p>
  </w:footnote>
  <w:footnote w:type="continuationSeparator" w:id="0">
    <w:p w14:paraId="4D09D6F8" w14:textId="77777777" w:rsidR="00AD3653" w:rsidRDefault="00AD3653">
      <w:pPr>
        <w:spacing w:line="240" w:lineRule="auto"/>
      </w:pPr>
      <w:r>
        <w:continuationSeparator/>
      </w:r>
    </w:p>
  </w:footnote>
  <w:footnote w:type="continuationNotice" w:id="1">
    <w:p w14:paraId="5353B62F" w14:textId="77777777" w:rsidR="00AD3653" w:rsidRDefault="00AD365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F0535" w14:textId="1321A4A3" w:rsidR="00626EB0" w:rsidRDefault="00D179C1">
    <w:pPr>
      <w:pStyle w:val="Header"/>
    </w:pPr>
    <w:r>
      <w:rPr>
        <w:rStyle w:val="Strong"/>
      </w:rPr>
      <w:t>Clustering Analysis</w:t>
    </w:r>
    <w:r w:rsidR="005A0A1D">
      <w:rPr>
        <w:rStyle w:val="Strong"/>
      </w:rPr>
      <w:ptab w:relativeTo="margin" w:alignment="right" w:leader="none"/>
    </w:r>
    <w:r w:rsidR="005A0A1D">
      <w:rPr>
        <w:rStyle w:val="Strong"/>
      </w:rPr>
      <w:fldChar w:fldCharType="begin"/>
    </w:r>
    <w:r w:rsidR="005A0A1D">
      <w:rPr>
        <w:rStyle w:val="Strong"/>
      </w:rPr>
      <w:instrText xml:space="preserve"> PAGE   \* MERGEFORMAT </w:instrText>
    </w:r>
    <w:r w:rsidR="005A0A1D">
      <w:rPr>
        <w:rStyle w:val="Strong"/>
      </w:rPr>
      <w:fldChar w:fldCharType="separate"/>
    </w:r>
    <w:r w:rsidR="005A0A1D">
      <w:rPr>
        <w:rStyle w:val="Strong"/>
        <w:noProof/>
      </w:rPr>
      <w:t>9</w:t>
    </w:r>
    <w:r w:rsidR="005A0A1D">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01648" w14:textId="7DED011D" w:rsidR="00626EB0" w:rsidRDefault="005A0A1D">
    <w:pPr>
      <w:pStyle w:val="Header"/>
      <w:rPr>
        <w:rStyle w:val="Strong"/>
      </w:rPr>
    </w:pPr>
    <w:r>
      <w:t xml:space="preserve">Running head: </w:t>
    </w:r>
    <w:r w:rsidR="00D179C1">
      <w:rPr>
        <w:rStyle w:val="Strong"/>
      </w:rPr>
      <w:t>Clustering Analysis</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ggCimONxCJP8sm" int2:id="3zCVuzWL">
      <int2:state int2:value="Rejected" int2:type="AugLoop_Text_Critique"/>
    </int2:textHash>
    <int2:textHash int2:hashCode="VBX1T0YhNgREHO" int2:id="5NVANNlW">
      <int2:state int2:value="Rejected" int2:type="AugLoop_Text_Critique"/>
    </int2:textHash>
    <int2:textHash int2:hashCode="BaXMjGCXHERu9T" int2:id="5Q3stxrv">
      <int2:state int2:value="Rejected" int2:type="AugLoop_Text_Critique"/>
    </int2:textHash>
    <int2:textHash int2:hashCode="ZHlcBatl8DG7H5" int2:id="5y8Y6Wq1">
      <int2:state int2:value="Rejected" int2:type="AugLoop_Text_Critique"/>
    </int2:textHash>
    <int2:textHash int2:hashCode="gja649Y11x/S5b" int2:id="62WREKWc">
      <int2:state int2:value="Rejected" int2:type="AugLoop_Text_Critique"/>
    </int2:textHash>
    <int2:textHash int2:hashCode="q+e4zpgJnBVV8a" int2:id="6h8gjJXU">
      <int2:state int2:value="Rejected" int2:type="AugLoop_Text_Critique"/>
    </int2:textHash>
    <int2:textHash int2:hashCode="o8cYABRR1AnxpD" int2:id="8XVR5PYc">
      <int2:state int2:value="Rejected" int2:type="AugLoop_Text_Critique"/>
    </int2:textHash>
    <int2:textHash int2:hashCode="4GNLJma+Eeceeb" int2:id="CLY4I3id">
      <int2:state int2:value="Rejected" int2:type="AugLoop_Text_Critique"/>
    </int2:textHash>
    <int2:textHash int2:hashCode="R6MVBsB3Bl+xSP" int2:id="FHMQmt0p">
      <int2:state int2:value="Rejected" int2:type="AugLoop_Text_Critique"/>
    </int2:textHash>
    <int2:textHash int2:hashCode="nKAWqN+mG0ZpGk" int2:id="HvAaa5O9">
      <int2:state int2:value="Rejected" int2:type="AugLoop_Text_Critique"/>
    </int2:textHash>
    <int2:textHash int2:hashCode="Z5gZ2tTV0u0Hcl" int2:id="Jy2pSTR7">
      <int2:state int2:value="Rejected" int2:type="AugLoop_Text_Critique"/>
    </int2:textHash>
    <int2:textHash int2:hashCode="wTBwLTb7sK7WHO" int2:id="MEwEFb7p">
      <int2:state int2:value="Rejected" int2:type="AugLoop_Text_Critique"/>
    </int2:textHash>
    <int2:textHash int2:hashCode="9tlTjG9WZtFM6o" int2:id="TcRfCxPY">
      <int2:state int2:value="Rejected" int2:type="AugLoop_Text_Critique"/>
    </int2:textHash>
    <int2:textHash int2:hashCode="gBx/0p5mMTBdjN" int2:id="Uu8mWjAT">
      <int2:state int2:value="Rejected" int2:type="AugLoop_Text_Critique"/>
    </int2:textHash>
    <int2:textHash int2:hashCode="uLeh8Gw7HEA57V" int2:id="VkyU4miD">
      <int2:state int2:value="Rejected" int2:type="AugLoop_Text_Critique"/>
    </int2:textHash>
    <int2:textHash int2:hashCode="OUQUduB8AhHr4X" int2:id="YFsdObLc">
      <int2:state int2:value="Rejected" int2:type="AugLoop_Text_Critique"/>
    </int2:textHash>
    <int2:textHash int2:hashCode="pb5I14sSI703UV" int2:id="ZAaBLx7P">
      <int2:state int2:value="Rejected" int2:type="AugLoop_Text_Critique"/>
    </int2:textHash>
    <int2:textHash int2:hashCode="ZMqgeRBM98ghcL" int2:id="cuCeJB6Q">
      <int2:state int2:value="Rejected" int2:type="AugLoop_Text_Critique"/>
    </int2:textHash>
    <int2:textHash int2:hashCode="ksR6j4j/B/mGMK" int2:id="dy9bYTXK">
      <int2:state int2:value="Rejected" int2:type="AugLoop_Text_Critique"/>
    </int2:textHash>
    <int2:textHash int2:hashCode="q+j4bW6q+l+l2T" int2:id="ejX0WJ8z">
      <int2:state int2:value="Rejected" int2:type="AugLoop_Text_Critique"/>
    </int2:textHash>
    <int2:textHash int2:hashCode="UwODiB7hviouW/" int2:id="en0C4AIe">
      <int2:state int2:value="Rejected" int2:type="AugLoop_Text_Critique"/>
    </int2:textHash>
    <int2:textHash int2:hashCode="PcYxSPvol25yk1" int2:id="hGjrZyCx">
      <int2:state int2:value="Rejected" int2:type="AugLoop_Text_Critique"/>
    </int2:textHash>
    <int2:textHash int2:hashCode="PGWLwVxvuBZy8F" int2:id="hyMn4msO">
      <int2:state int2:value="Rejected" int2:type="AugLoop_Text_Critique"/>
    </int2:textHash>
    <int2:textHash int2:hashCode="zbc2z5bpqNZsWj" int2:id="lfXjZ20X">
      <int2:state int2:value="Rejected" int2:type="AugLoop_Text_Critique"/>
    </int2:textHash>
    <int2:textHash int2:hashCode="SGR0dLifqPVu1r" int2:id="oVTGVn7t">
      <int2:state int2:value="Rejected" int2:type="AugLoop_Text_Critique"/>
    </int2:textHash>
    <int2:textHash int2:hashCode="GGBGiGVPPgwgi4" int2:id="pQR9ArK9">
      <int2:state int2:value="Rejected" int2:type="AugLoop_Text_Critique"/>
    </int2:textHash>
    <int2:textHash int2:hashCode="0izRlVrK+IHk1/" int2:id="sMhbkH1O">
      <int2:state int2:value="Rejected" int2:type="AugLoop_Text_Critique"/>
    </int2:textHash>
    <int2:textHash int2:hashCode="i4CRw60agNlFzQ" int2:id="shCRtCvQ">
      <int2:state int2:value="Rejected" int2:type="AugLoop_Text_Critique"/>
    </int2:textHash>
    <int2:textHash int2:hashCode="z5qLYVf0G67wSm" int2:id="yZjBYBVn">
      <int2:state int2:value="Rejected" int2:type="AugLoop_Text_Critique"/>
    </int2:textHash>
    <int2:textHash int2:hashCode="JXeW8kaZ3f/ezJ" int2:id="zuZmtqZ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C232C23"/>
    <w:multiLevelType w:val="hybridMultilevel"/>
    <w:tmpl w:val="212CEDC8"/>
    <w:lvl w:ilvl="0" w:tplc="DAFECB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6B35C5"/>
    <w:multiLevelType w:val="hybridMultilevel"/>
    <w:tmpl w:val="73E22E8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E880238"/>
    <w:multiLevelType w:val="hybridMultilevel"/>
    <w:tmpl w:val="73E22E8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EEA556"/>
    <w:multiLevelType w:val="hybridMultilevel"/>
    <w:tmpl w:val="FB883D4E"/>
    <w:lvl w:ilvl="0" w:tplc="2CC2688A">
      <w:start w:val="1"/>
      <w:numFmt w:val="bullet"/>
      <w:lvlText w:val=""/>
      <w:lvlJc w:val="left"/>
      <w:pPr>
        <w:ind w:left="1080" w:hanging="360"/>
      </w:pPr>
      <w:rPr>
        <w:rFonts w:ascii="Symbol" w:hAnsi="Symbol" w:hint="default"/>
      </w:rPr>
    </w:lvl>
    <w:lvl w:ilvl="1" w:tplc="DD988922">
      <w:start w:val="1"/>
      <w:numFmt w:val="bullet"/>
      <w:lvlText w:val="o"/>
      <w:lvlJc w:val="left"/>
      <w:pPr>
        <w:ind w:left="1800" w:hanging="360"/>
      </w:pPr>
      <w:rPr>
        <w:rFonts w:ascii="Courier New" w:hAnsi="Courier New" w:hint="default"/>
      </w:rPr>
    </w:lvl>
    <w:lvl w:ilvl="2" w:tplc="882A419C">
      <w:start w:val="1"/>
      <w:numFmt w:val="bullet"/>
      <w:lvlText w:val=""/>
      <w:lvlJc w:val="left"/>
      <w:pPr>
        <w:ind w:left="2520" w:hanging="360"/>
      </w:pPr>
      <w:rPr>
        <w:rFonts w:ascii="Wingdings" w:hAnsi="Wingdings" w:hint="default"/>
      </w:rPr>
    </w:lvl>
    <w:lvl w:ilvl="3" w:tplc="7F3A3FAC">
      <w:start w:val="1"/>
      <w:numFmt w:val="bullet"/>
      <w:lvlText w:val=""/>
      <w:lvlJc w:val="left"/>
      <w:pPr>
        <w:ind w:left="3240" w:hanging="360"/>
      </w:pPr>
      <w:rPr>
        <w:rFonts w:ascii="Symbol" w:hAnsi="Symbol" w:hint="default"/>
      </w:rPr>
    </w:lvl>
    <w:lvl w:ilvl="4" w:tplc="05AE41D2">
      <w:start w:val="1"/>
      <w:numFmt w:val="bullet"/>
      <w:lvlText w:val="o"/>
      <w:lvlJc w:val="left"/>
      <w:pPr>
        <w:ind w:left="3960" w:hanging="360"/>
      </w:pPr>
      <w:rPr>
        <w:rFonts w:ascii="Courier New" w:hAnsi="Courier New" w:hint="default"/>
      </w:rPr>
    </w:lvl>
    <w:lvl w:ilvl="5" w:tplc="602CF40C">
      <w:start w:val="1"/>
      <w:numFmt w:val="bullet"/>
      <w:lvlText w:val=""/>
      <w:lvlJc w:val="left"/>
      <w:pPr>
        <w:ind w:left="4680" w:hanging="360"/>
      </w:pPr>
      <w:rPr>
        <w:rFonts w:ascii="Wingdings" w:hAnsi="Wingdings" w:hint="default"/>
      </w:rPr>
    </w:lvl>
    <w:lvl w:ilvl="6" w:tplc="04EC3D86">
      <w:start w:val="1"/>
      <w:numFmt w:val="bullet"/>
      <w:lvlText w:val=""/>
      <w:lvlJc w:val="left"/>
      <w:pPr>
        <w:ind w:left="5400" w:hanging="360"/>
      </w:pPr>
      <w:rPr>
        <w:rFonts w:ascii="Symbol" w:hAnsi="Symbol" w:hint="default"/>
      </w:rPr>
    </w:lvl>
    <w:lvl w:ilvl="7" w:tplc="9BBAAB96">
      <w:start w:val="1"/>
      <w:numFmt w:val="bullet"/>
      <w:lvlText w:val="o"/>
      <w:lvlJc w:val="left"/>
      <w:pPr>
        <w:ind w:left="6120" w:hanging="360"/>
      </w:pPr>
      <w:rPr>
        <w:rFonts w:ascii="Courier New" w:hAnsi="Courier New" w:hint="default"/>
      </w:rPr>
    </w:lvl>
    <w:lvl w:ilvl="8" w:tplc="19E25F74">
      <w:start w:val="1"/>
      <w:numFmt w:val="bullet"/>
      <w:lvlText w:val=""/>
      <w:lvlJc w:val="left"/>
      <w:pPr>
        <w:ind w:left="6840" w:hanging="360"/>
      </w:pPr>
      <w:rPr>
        <w:rFonts w:ascii="Wingdings" w:hAnsi="Wingdings" w:hint="default"/>
      </w:rPr>
    </w:lvl>
  </w:abstractNum>
  <w:abstractNum w:abstractNumId="14" w15:restartNumberingAfterBreak="0">
    <w:nsid w:val="2C557943"/>
    <w:multiLevelType w:val="hybridMultilevel"/>
    <w:tmpl w:val="73E22E8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CD104C6"/>
    <w:multiLevelType w:val="hybridMultilevel"/>
    <w:tmpl w:val="12E067D6"/>
    <w:lvl w:ilvl="0" w:tplc="F7D070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1952250">
    <w:abstractNumId w:val="9"/>
  </w:num>
  <w:num w:numId="2" w16cid:durableId="889655848">
    <w:abstractNumId w:val="7"/>
  </w:num>
  <w:num w:numId="3" w16cid:durableId="1670206247">
    <w:abstractNumId w:val="6"/>
  </w:num>
  <w:num w:numId="4" w16cid:durableId="1938442147">
    <w:abstractNumId w:val="5"/>
  </w:num>
  <w:num w:numId="5" w16cid:durableId="348218099">
    <w:abstractNumId w:val="4"/>
  </w:num>
  <w:num w:numId="6" w16cid:durableId="657029054">
    <w:abstractNumId w:val="8"/>
  </w:num>
  <w:num w:numId="7" w16cid:durableId="1109202051">
    <w:abstractNumId w:val="3"/>
  </w:num>
  <w:num w:numId="8" w16cid:durableId="1764648282">
    <w:abstractNumId w:val="2"/>
  </w:num>
  <w:num w:numId="9" w16cid:durableId="494566561">
    <w:abstractNumId w:val="1"/>
  </w:num>
  <w:num w:numId="10" w16cid:durableId="1072047779">
    <w:abstractNumId w:val="0"/>
  </w:num>
  <w:num w:numId="11" w16cid:durableId="753820538">
    <w:abstractNumId w:val="9"/>
    <w:lvlOverride w:ilvl="0">
      <w:startOverride w:val="1"/>
    </w:lvlOverride>
  </w:num>
  <w:num w:numId="12" w16cid:durableId="1764836017">
    <w:abstractNumId w:val="12"/>
  </w:num>
  <w:num w:numId="13" w16cid:durableId="1034505974">
    <w:abstractNumId w:val="15"/>
  </w:num>
  <w:num w:numId="14" w16cid:durableId="52242220">
    <w:abstractNumId w:val="10"/>
  </w:num>
  <w:num w:numId="15" w16cid:durableId="1157650066">
    <w:abstractNumId w:val="14"/>
  </w:num>
  <w:num w:numId="16" w16cid:durableId="2147359417">
    <w:abstractNumId w:val="11"/>
  </w:num>
  <w:num w:numId="17" w16cid:durableId="1988121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B48"/>
    <w:rsid w:val="00003394"/>
    <w:rsid w:val="000053F9"/>
    <w:rsid w:val="00006280"/>
    <w:rsid w:val="00013825"/>
    <w:rsid w:val="00014C2F"/>
    <w:rsid w:val="0002541E"/>
    <w:rsid w:val="00030FD6"/>
    <w:rsid w:val="000345E9"/>
    <w:rsid w:val="00036077"/>
    <w:rsid w:val="00040A2F"/>
    <w:rsid w:val="0004638C"/>
    <w:rsid w:val="000463AC"/>
    <w:rsid w:val="000467BD"/>
    <w:rsid w:val="00051F40"/>
    <w:rsid w:val="00054E1A"/>
    <w:rsid w:val="00056A77"/>
    <w:rsid w:val="000615B6"/>
    <w:rsid w:val="00063596"/>
    <w:rsid w:val="00067DC6"/>
    <w:rsid w:val="000712FB"/>
    <w:rsid w:val="0007283C"/>
    <w:rsid w:val="000747A9"/>
    <w:rsid w:val="00075044"/>
    <w:rsid w:val="0007747E"/>
    <w:rsid w:val="00077BB8"/>
    <w:rsid w:val="0008316F"/>
    <w:rsid w:val="0008583E"/>
    <w:rsid w:val="00096690"/>
    <w:rsid w:val="000A1CA8"/>
    <w:rsid w:val="000A7E06"/>
    <w:rsid w:val="000A7F8A"/>
    <w:rsid w:val="000B0EC1"/>
    <w:rsid w:val="000B3E9D"/>
    <w:rsid w:val="000C1350"/>
    <w:rsid w:val="000C19FD"/>
    <w:rsid w:val="000C5B4F"/>
    <w:rsid w:val="000C748E"/>
    <w:rsid w:val="000D1F16"/>
    <w:rsid w:val="000D2DA2"/>
    <w:rsid w:val="000D31CF"/>
    <w:rsid w:val="000D3C4A"/>
    <w:rsid w:val="000D560E"/>
    <w:rsid w:val="000D64B4"/>
    <w:rsid w:val="000D6D09"/>
    <w:rsid w:val="000E4568"/>
    <w:rsid w:val="000E559F"/>
    <w:rsid w:val="000F24C8"/>
    <w:rsid w:val="000F3AC0"/>
    <w:rsid w:val="000F4251"/>
    <w:rsid w:val="000F709C"/>
    <w:rsid w:val="00102338"/>
    <w:rsid w:val="0010404C"/>
    <w:rsid w:val="001047FA"/>
    <w:rsid w:val="00110464"/>
    <w:rsid w:val="001108CE"/>
    <w:rsid w:val="00111C83"/>
    <w:rsid w:val="001148DD"/>
    <w:rsid w:val="001232AB"/>
    <w:rsid w:val="00123418"/>
    <w:rsid w:val="00130A28"/>
    <w:rsid w:val="00131E47"/>
    <w:rsid w:val="00134A20"/>
    <w:rsid w:val="001351FA"/>
    <w:rsid w:val="00135973"/>
    <w:rsid w:val="00136AAD"/>
    <w:rsid w:val="00146F5E"/>
    <w:rsid w:val="001513BB"/>
    <w:rsid w:val="00151762"/>
    <w:rsid w:val="00155C74"/>
    <w:rsid w:val="00160C4F"/>
    <w:rsid w:val="00161BBF"/>
    <w:rsid w:val="001633F5"/>
    <w:rsid w:val="001705F7"/>
    <w:rsid w:val="00172BB4"/>
    <w:rsid w:val="00172C94"/>
    <w:rsid w:val="00173B57"/>
    <w:rsid w:val="00176974"/>
    <w:rsid w:val="0018205A"/>
    <w:rsid w:val="0019364F"/>
    <w:rsid w:val="00193780"/>
    <w:rsid w:val="001950C0"/>
    <w:rsid w:val="001959A1"/>
    <w:rsid w:val="00196723"/>
    <w:rsid w:val="001A0A07"/>
    <w:rsid w:val="001B2E0F"/>
    <w:rsid w:val="001B2E3B"/>
    <w:rsid w:val="001B3BCE"/>
    <w:rsid w:val="001B3D9F"/>
    <w:rsid w:val="001C7B4C"/>
    <w:rsid w:val="001C7E8C"/>
    <w:rsid w:val="001D2FF5"/>
    <w:rsid w:val="001D4349"/>
    <w:rsid w:val="001D6829"/>
    <w:rsid w:val="001E20CA"/>
    <w:rsid w:val="001E5113"/>
    <w:rsid w:val="001E7BFC"/>
    <w:rsid w:val="001F07B7"/>
    <w:rsid w:val="001F112D"/>
    <w:rsid w:val="001F2A80"/>
    <w:rsid w:val="001F4490"/>
    <w:rsid w:val="001F553F"/>
    <w:rsid w:val="001F56EE"/>
    <w:rsid w:val="001F6EC7"/>
    <w:rsid w:val="001F7FFB"/>
    <w:rsid w:val="00202356"/>
    <w:rsid w:val="00202CDB"/>
    <w:rsid w:val="00203707"/>
    <w:rsid w:val="00204DDF"/>
    <w:rsid w:val="0020514C"/>
    <w:rsid w:val="0020538A"/>
    <w:rsid w:val="00212B46"/>
    <w:rsid w:val="0023139D"/>
    <w:rsid w:val="002363EB"/>
    <w:rsid w:val="00241B2A"/>
    <w:rsid w:val="00252972"/>
    <w:rsid w:val="00252F59"/>
    <w:rsid w:val="00260A1C"/>
    <w:rsid w:val="00265A52"/>
    <w:rsid w:val="002666DB"/>
    <w:rsid w:val="00271478"/>
    <w:rsid w:val="00273DB7"/>
    <w:rsid w:val="00282894"/>
    <w:rsid w:val="0028368E"/>
    <w:rsid w:val="0028558B"/>
    <w:rsid w:val="002856B0"/>
    <w:rsid w:val="0028594F"/>
    <w:rsid w:val="002861E4"/>
    <w:rsid w:val="002908E0"/>
    <w:rsid w:val="002945D9"/>
    <w:rsid w:val="0029551E"/>
    <w:rsid w:val="002A05BB"/>
    <w:rsid w:val="002A164B"/>
    <w:rsid w:val="002A4185"/>
    <w:rsid w:val="002A53A0"/>
    <w:rsid w:val="002B23E3"/>
    <w:rsid w:val="002B78E7"/>
    <w:rsid w:val="002C31DD"/>
    <w:rsid w:val="002C70DA"/>
    <w:rsid w:val="002C7944"/>
    <w:rsid w:val="002D1202"/>
    <w:rsid w:val="002D3375"/>
    <w:rsid w:val="002D6C41"/>
    <w:rsid w:val="002E0F2C"/>
    <w:rsid w:val="002E6387"/>
    <w:rsid w:val="002F256E"/>
    <w:rsid w:val="002F5209"/>
    <w:rsid w:val="002F6D33"/>
    <w:rsid w:val="0030042D"/>
    <w:rsid w:val="00300687"/>
    <w:rsid w:val="00301ACD"/>
    <w:rsid w:val="00302129"/>
    <w:rsid w:val="00302F22"/>
    <w:rsid w:val="00303DCA"/>
    <w:rsid w:val="00305D73"/>
    <w:rsid w:val="0031254B"/>
    <w:rsid w:val="0031566E"/>
    <w:rsid w:val="003172DF"/>
    <w:rsid w:val="00324D29"/>
    <w:rsid w:val="00325624"/>
    <w:rsid w:val="00330F48"/>
    <w:rsid w:val="00354159"/>
    <w:rsid w:val="003565BE"/>
    <w:rsid w:val="003629B9"/>
    <w:rsid w:val="003665CE"/>
    <w:rsid w:val="0036666B"/>
    <w:rsid w:val="00366A1D"/>
    <w:rsid w:val="0037576F"/>
    <w:rsid w:val="003761E8"/>
    <w:rsid w:val="00382AD0"/>
    <w:rsid w:val="0039280C"/>
    <w:rsid w:val="00394496"/>
    <w:rsid w:val="00394BBD"/>
    <w:rsid w:val="0039595E"/>
    <w:rsid w:val="003A0ED1"/>
    <w:rsid w:val="003A66CD"/>
    <w:rsid w:val="003B17D2"/>
    <w:rsid w:val="003B2566"/>
    <w:rsid w:val="003B2715"/>
    <w:rsid w:val="003B2BEC"/>
    <w:rsid w:val="003B706F"/>
    <w:rsid w:val="003C0AC6"/>
    <w:rsid w:val="003C21C4"/>
    <w:rsid w:val="003C70DE"/>
    <w:rsid w:val="003C7BD2"/>
    <w:rsid w:val="003C7D7C"/>
    <w:rsid w:val="003D1532"/>
    <w:rsid w:val="003E0145"/>
    <w:rsid w:val="003E064B"/>
    <w:rsid w:val="003E18DA"/>
    <w:rsid w:val="003E2A29"/>
    <w:rsid w:val="003E2E36"/>
    <w:rsid w:val="003E6417"/>
    <w:rsid w:val="003E78B2"/>
    <w:rsid w:val="003F2EA5"/>
    <w:rsid w:val="003F44C3"/>
    <w:rsid w:val="003F6002"/>
    <w:rsid w:val="0040229A"/>
    <w:rsid w:val="00406A57"/>
    <w:rsid w:val="00410F54"/>
    <w:rsid w:val="004168A5"/>
    <w:rsid w:val="00416ABC"/>
    <w:rsid w:val="00421820"/>
    <w:rsid w:val="004238ED"/>
    <w:rsid w:val="004269BE"/>
    <w:rsid w:val="00435240"/>
    <w:rsid w:val="00435902"/>
    <w:rsid w:val="0043759E"/>
    <w:rsid w:val="00440C27"/>
    <w:rsid w:val="004506DB"/>
    <w:rsid w:val="0045350D"/>
    <w:rsid w:val="00455130"/>
    <w:rsid w:val="00460857"/>
    <w:rsid w:val="00461879"/>
    <w:rsid w:val="00461C6F"/>
    <w:rsid w:val="004643A9"/>
    <w:rsid w:val="0046746D"/>
    <w:rsid w:val="004704BF"/>
    <w:rsid w:val="00474D2E"/>
    <w:rsid w:val="00475201"/>
    <w:rsid w:val="00475E23"/>
    <w:rsid w:val="004764E4"/>
    <w:rsid w:val="00477147"/>
    <w:rsid w:val="00477F00"/>
    <w:rsid w:val="00482089"/>
    <w:rsid w:val="00486519"/>
    <w:rsid w:val="004922DC"/>
    <w:rsid w:val="004948E7"/>
    <w:rsid w:val="0049541E"/>
    <w:rsid w:val="004A395C"/>
    <w:rsid w:val="004A6554"/>
    <w:rsid w:val="004A757B"/>
    <w:rsid w:val="004B270A"/>
    <w:rsid w:val="004B4111"/>
    <w:rsid w:val="004C1D7D"/>
    <w:rsid w:val="004D2532"/>
    <w:rsid w:val="004D428C"/>
    <w:rsid w:val="004D6E27"/>
    <w:rsid w:val="004D7454"/>
    <w:rsid w:val="004E0552"/>
    <w:rsid w:val="004E23DC"/>
    <w:rsid w:val="004E5649"/>
    <w:rsid w:val="004F0306"/>
    <w:rsid w:val="004F10AE"/>
    <w:rsid w:val="004F2D79"/>
    <w:rsid w:val="004F408F"/>
    <w:rsid w:val="004F4E87"/>
    <w:rsid w:val="004F68AC"/>
    <w:rsid w:val="00503364"/>
    <w:rsid w:val="005113FB"/>
    <w:rsid w:val="005129EC"/>
    <w:rsid w:val="005213CF"/>
    <w:rsid w:val="00521752"/>
    <w:rsid w:val="005226E2"/>
    <w:rsid w:val="00523161"/>
    <w:rsid w:val="00523DC9"/>
    <w:rsid w:val="00527B49"/>
    <w:rsid w:val="00534872"/>
    <w:rsid w:val="00534C2E"/>
    <w:rsid w:val="00534CA6"/>
    <w:rsid w:val="00534F10"/>
    <w:rsid w:val="00537121"/>
    <w:rsid w:val="00544EEE"/>
    <w:rsid w:val="0055007A"/>
    <w:rsid w:val="00550E6F"/>
    <w:rsid w:val="00553160"/>
    <w:rsid w:val="00554837"/>
    <w:rsid w:val="005603D0"/>
    <w:rsid w:val="00560F5E"/>
    <w:rsid w:val="00562AA3"/>
    <w:rsid w:val="005647A4"/>
    <w:rsid w:val="00565736"/>
    <w:rsid w:val="00566B73"/>
    <w:rsid w:val="00567C3B"/>
    <w:rsid w:val="00567EBF"/>
    <w:rsid w:val="0057054A"/>
    <w:rsid w:val="00571016"/>
    <w:rsid w:val="005729D7"/>
    <w:rsid w:val="0057509B"/>
    <w:rsid w:val="00576B14"/>
    <w:rsid w:val="0058021A"/>
    <w:rsid w:val="00581090"/>
    <w:rsid w:val="0058339B"/>
    <w:rsid w:val="0058557A"/>
    <w:rsid w:val="00586DB8"/>
    <w:rsid w:val="00587D8A"/>
    <w:rsid w:val="005923E6"/>
    <w:rsid w:val="005933C0"/>
    <w:rsid w:val="005A0A1D"/>
    <w:rsid w:val="005A0F10"/>
    <w:rsid w:val="005A334A"/>
    <w:rsid w:val="005A4551"/>
    <w:rsid w:val="005A4789"/>
    <w:rsid w:val="005B1DB3"/>
    <w:rsid w:val="005B26C6"/>
    <w:rsid w:val="005B3425"/>
    <w:rsid w:val="005B45FF"/>
    <w:rsid w:val="005B520D"/>
    <w:rsid w:val="005C1A65"/>
    <w:rsid w:val="005C2059"/>
    <w:rsid w:val="005C53EF"/>
    <w:rsid w:val="005D56BE"/>
    <w:rsid w:val="005D7C41"/>
    <w:rsid w:val="005E06E4"/>
    <w:rsid w:val="005E3392"/>
    <w:rsid w:val="005E4686"/>
    <w:rsid w:val="005E6554"/>
    <w:rsid w:val="005F2AF4"/>
    <w:rsid w:val="005F3791"/>
    <w:rsid w:val="005F3D00"/>
    <w:rsid w:val="005F4ED9"/>
    <w:rsid w:val="0060175F"/>
    <w:rsid w:val="006022DE"/>
    <w:rsid w:val="00605679"/>
    <w:rsid w:val="006070E8"/>
    <w:rsid w:val="00616BDF"/>
    <w:rsid w:val="00621275"/>
    <w:rsid w:val="00626EB0"/>
    <w:rsid w:val="006302E0"/>
    <w:rsid w:val="00630984"/>
    <w:rsid w:val="00634C8D"/>
    <w:rsid w:val="0063710C"/>
    <w:rsid w:val="006373DF"/>
    <w:rsid w:val="00637A84"/>
    <w:rsid w:val="00637E44"/>
    <w:rsid w:val="00646C07"/>
    <w:rsid w:val="0065691F"/>
    <w:rsid w:val="0065716E"/>
    <w:rsid w:val="00657CA9"/>
    <w:rsid w:val="006601B3"/>
    <w:rsid w:val="00660C4F"/>
    <w:rsid w:val="0066479E"/>
    <w:rsid w:val="00666B94"/>
    <w:rsid w:val="00671E22"/>
    <w:rsid w:val="00671F92"/>
    <w:rsid w:val="0067210D"/>
    <w:rsid w:val="00674F29"/>
    <w:rsid w:val="00676ADF"/>
    <w:rsid w:val="00676E07"/>
    <w:rsid w:val="00677237"/>
    <w:rsid w:val="00680E6B"/>
    <w:rsid w:val="00683B58"/>
    <w:rsid w:val="00686534"/>
    <w:rsid w:val="006913C2"/>
    <w:rsid w:val="00694BCA"/>
    <w:rsid w:val="006A502D"/>
    <w:rsid w:val="006A50C2"/>
    <w:rsid w:val="006A5A93"/>
    <w:rsid w:val="006A712E"/>
    <w:rsid w:val="006A7937"/>
    <w:rsid w:val="006B1A26"/>
    <w:rsid w:val="006B2D3E"/>
    <w:rsid w:val="006B4FCD"/>
    <w:rsid w:val="006B6E59"/>
    <w:rsid w:val="006B720E"/>
    <w:rsid w:val="006B7FF1"/>
    <w:rsid w:val="006C107B"/>
    <w:rsid w:val="006C303C"/>
    <w:rsid w:val="006C6544"/>
    <w:rsid w:val="006C67AE"/>
    <w:rsid w:val="006D0E96"/>
    <w:rsid w:val="006D2AC3"/>
    <w:rsid w:val="006D6939"/>
    <w:rsid w:val="006D6A3E"/>
    <w:rsid w:val="006E0890"/>
    <w:rsid w:val="006E0CE0"/>
    <w:rsid w:val="006E38C5"/>
    <w:rsid w:val="006E6D40"/>
    <w:rsid w:val="006F63C7"/>
    <w:rsid w:val="00703852"/>
    <w:rsid w:val="007045B6"/>
    <w:rsid w:val="0070678F"/>
    <w:rsid w:val="007071DF"/>
    <w:rsid w:val="00707269"/>
    <w:rsid w:val="00713F04"/>
    <w:rsid w:val="007151F1"/>
    <w:rsid w:val="00715232"/>
    <w:rsid w:val="00717747"/>
    <w:rsid w:val="00720C31"/>
    <w:rsid w:val="00722774"/>
    <w:rsid w:val="00722A26"/>
    <w:rsid w:val="00731CC4"/>
    <w:rsid w:val="00732A1B"/>
    <w:rsid w:val="00732C9A"/>
    <w:rsid w:val="00745975"/>
    <w:rsid w:val="00745CDD"/>
    <w:rsid w:val="00746B4F"/>
    <w:rsid w:val="007519AB"/>
    <w:rsid w:val="00752FAD"/>
    <w:rsid w:val="00756DF8"/>
    <w:rsid w:val="0076241B"/>
    <w:rsid w:val="007646BF"/>
    <w:rsid w:val="007674DF"/>
    <w:rsid w:val="007701A5"/>
    <w:rsid w:val="007709CE"/>
    <w:rsid w:val="0077359F"/>
    <w:rsid w:val="00781247"/>
    <w:rsid w:val="00791E4F"/>
    <w:rsid w:val="00795CBF"/>
    <w:rsid w:val="00795DD3"/>
    <w:rsid w:val="00797910"/>
    <w:rsid w:val="007B2011"/>
    <w:rsid w:val="007B2024"/>
    <w:rsid w:val="007C16E7"/>
    <w:rsid w:val="007C395E"/>
    <w:rsid w:val="007C5615"/>
    <w:rsid w:val="007D0FE5"/>
    <w:rsid w:val="007D12A6"/>
    <w:rsid w:val="007D421E"/>
    <w:rsid w:val="007D53E6"/>
    <w:rsid w:val="007E61A2"/>
    <w:rsid w:val="007E76E7"/>
    <w:rsid w:val="007F4111"/>
    <w:rsid w:val="007F531E"/>
    <w:rsid w:val="007F6033"/>
    <w:rsid w:val="007F6628"/>
    <w:rsid w:val="007F77DE"/>
    <w:rsid w:val="00800A06"/>
    <w:rsid w:val="00800C93"/>
    <w:rsid w:val="00801B88"/>
    <w:rsid w:val="00804465"/>
    <w:rsid w:val="0080564E"/>
    <w:rsid w:val="00807DCA"/>
    <w:rsid w:val="0081253F"/>
    <w:rsid w:val="00820A2B"/>
    <w:rsid w:val="008228E9"/>
    <w:rsid w:val="00826B1D"/>
    <w:rsid w:val="0082775B"/>
    <w:rsid w:val="008304FA"/>
    <w:rsid w:val="008317AF"/>
    <w:rsid w:val="008327B9"/>
    <w:rsid w:val="00833253"/>
    <w:rsid w:val="00841D75"/>
    <w:rsid w:val="00843200"/>
    <w:rsid w:val="00844F56"/>
    <w:rsid w:val="00845AE3"/>
    <w:rsid w:val="00846971"/>
    <w:rsid w:val="00852876"/>
    <w:rsid w:val="00853AC3"/>
    <w:rsid w:val="00854695"/>
    <w:rsid w:val="0085698C"/>
    <w:rsid w:val="008649A4"/>
    <w:rsid w:val="00864B2F"/>
    <w:rsid w:val="00870080"/>
    <w:rsid w:val="00870F6D"/>
    <w:rsid w:val="008711E9"/>
    <w:rsid w:val="00872458"/>
    <w:rsid w:val="0087260C"/>
    <w:rsid w:val="00875A0C"/>
    <w:rsid w:val="00875FC8"/>
    <w:rsid w:val="00876661"/>
    <w:rsid w:val="00881561"/>
    <w:rsid w:val="00883E6B"/>
    <w:rsid w:val="0088771B"/>
    <w:rsid w:val="0089014B"/>
    <w:rsid w:val="00892678"/>
    <w:rsid w:val="008931BE"/>
    <w:rsid w:val="008939E9"/>
    <w:rsid w:val="00895E74"/>
    <w:rsid w:val="00897487"/>
    <w:rsid w:val="008A1C06"/>
    <w:rsid w:val="008A7643"/>
    <w:rsid w:val="008A79D1"/>
    <w:rsid w:val="008A7A8B"/>
    <w:rsid w:val="008B0CF7"/>
    <w:rsid w:val="008B3A95"/>
    <w:rsid w:val="008B6DAA"/>
    <w:rsid w:val="008B7B67"/>
    <w:rsid w:val="008C053D"/>
    <w:rsid w:val="008C0DF8"/>
    <w:rsid w:val="008C40D6"/>
    <w:rsid w:val="008C5848"/>
    <w:rsid w:val="008C7515"/>
    <w:rsid w:val="008C7CA9"/>
    <w:rsid w:val="008E1591"/>
    <w:rsid w:val="008E25F9"/>
    <w:rsid w:val="008F1188"/>
    <w:rsid w:val="008F28D0"/>
    <w:rsid w:val="008F6A0A"/>
    <w:rsid w:val="00906B50"/>
    <w:rsid w:val="00906D74"/>
    <w:rsid w:val="00916961"/>
    <w:rsid w:val="009277F6"/>
    <w:rsid w:val="009327F8"/>
    <w:rsid w:val="00934E6C"/>
    <w:rsid w:val="009352CD"/>
    <w:rsid w:val="00940B65"/>
    <w:rsid w:val="009410B4"/>
    <w:rsid w:val="00941104"/>
    <w:rsid w:val="00942D5D"/>
    <w:rsid w:val="00943A6E"/>
    <w:rsid w:val="00946370"/>
    <w:rsid w:val="0095585C"/>
    <w:rsid w:val="00962130"/>
    <w:rsid w:val="009626F8"/>
    <w:rsid w:val="00963222"/>
    <w:rsid w:val="00966EEF"/>
    <w:rsid w:val="009702E9"/>
    <w:rsid w:val="00971B54"/>
    <w:rsid w:val="0097361C"/>
    <w:rsid w:val="009800BB"/>
    <w:rsid w:val="009800D8"/>
    <w:rsid w:val="0098031B"/>
    <w:rsid w:val="00985F93"/>
    <w:rsid w:val="0098640D"/>
    <w:rsid w:val="00995B71"/>
    <w:rsid w:val="0099614C"/>
    <w:rsid w:val="009970FF"/>
    <w:rsid w:val="009A4229"/>
    <w:rsid w:val="009A514F"/>
    <w:rsid w:val="009B066F"/>
    <w:rsid w:val="009B0A86"/>
    <w:rsid w:val="009B1E17"/>
    <w:rsid w:val="009B4215"/>
    <w:rsid w:val="009B4B6F"/>
    <w:rsid w:val="009C2360"/>
    <w:rsid w:val="009E166F"/>
    <w:rsid w:val="009E1F3A"/>
    <w:rsid w:val="009E26B3"/>
    <w:rsid w:val="009E3435"/>
    <w:rsid w:val="009E674E"/>
    <w:rsid w:val="009E6818"/>
    <w:rsid w:val="009E6855"/>
    <w:rsid w:val="009E6F1B"/>
    <w:rsid w:val="009E7678"/>
    <w:rsid w:val="009E7970"/>
    <w:rsid w:val="009F3C30"/>
    <w:rsid w:val="00A012BC"/>
    <w:rsid w:val="00A0299C"/>
    <w:rsid w:val="00A03DE9"/>
    <w:rsid w:val="00A04256"/>
    <w:rsid w:val="00A0448D"/>
    <w:rsid w:val="00A046F0"/>
    <w:rsid w:val="00A05637"/>
    <w:rsid w:val="00A11633"/>
    <w:rsid w:val="00A20977"/>
    <w:rsid w:val="00A27AF1"/>
    <w:rsid w:val="00A306DF"/>
    <w:rsid w:val="00A307CF"/>
    <w:rsid w:val="00A40333"/>
    <w:rsid w:val="00A432CE"/>
    <w:rsid w:val="00A449DC"/>
    <w:rsid w:val="00A56D13"/>
    <w:rsid w:val="00A56F6B"/>
    <w:rsid w:val="00A5745E"/>
    <w:rsid w:val="00A57B4F"/>
    <w:rsid w:val="00A60A32"/>
    <w:rsid w:val="00A61969"/>
    <w:rsid w:val="00A6417A"/>
    <w:rsid w:val="00A67EFB"/>
    <w:rsid w:val="00A75B8F"/>
    <w:rsid w:val="00A77340"/>
    <w:rsid w:val="00A8156D"/>
    <w:rsid w:val="00A825BE"/>
    <w:rsid w:val="00A83A3B"/>
    <w:rsid w:val="00A83CF7"/>
    <w:rsid w:val="00A8425B"/>
    <w:rsid w:val="00A87993"/>
    <w:rsid w:val="00A9000F"/>
    <w:rsid w:val="00A916D4"/>
    <w:rsid w:val="00A91871"/>
    <w:rsid w:val="00A94C71"/>
    <w:rsid w:val="00AA2BF1"/>
    <w:rsid w:val="00AA5392"/>
    <w:rsid w:val="00AB2D37"/>
    <w:rsid w:val="00AC2D87"/>
    <w:rsid w:val="00AC6402"/>
    <w:rsid w:val="00AC656D"/>
    <w:rsid w:val="00AC6772"/>
    <w:rsid w:val="00AD0443"/>
    <w:rsid w:val="00AD11AF"/>
    <w:rsid w:val="00AD2134"/>
    <w:rsid w:val="00AD3653"/>
    <w:rsid w:val="00AD4D2B"/>
    <w:rsid w:val="00AD4FBB"/>
    <w:rsid w:val="00AD534D"/>
    <w:rsid w:val="00AE39C6"/>
    <w:rsid w:val="00AE4F33"/>
    <w:rsid w:val="00AE62C2"/>
    <w:rsid w:val="00AF0945"/>
    <w:rsid w:val="00AF204B"/>
    <w:rsid w:val="00AF20F9"/>
    <w:rsid w:val="00AF2AD9"/>
    <w:rsid w:val="00AF4C4F"/>
    <w:rsid w:val="00AF4C99"/>
    <w:rsid w:val="00AF6811"/>
    <w:rsid w:val="00AF77D6"/>
    <w:rsid w:val="00B00BE2"/>
    <w:rsid w:val="00B00D4E"/>
    <w:rsid w:val="00B02CFF"/>
    <w:rsid w:val="00B109DC"/>
    <w:rsid w:val="00B174F6"/>
    <w:rsid w:val="00B3475E"/>
    <w:rsid w:val="00B41B80"/>
    <w:rsid w:val="00B451F0"/>
    <w:rsid w:val="00B46667"/>
    <w:rsid w:val="00B476AA"/>
    <w:rsid w:val="00B476C3"/>
    <w:rsid w:val="00B5141E"/>
    <w:rsid w:val="00B5298B"/>
    <w:rsid w:val="00B56E15"/>
    <w:rsid w:val="00B57D27"/>
    <w:rsid w:val="00B64FD2"/>
    <w:rsid w:val="00B675CB"/>
    <w:rsid w:val="00B700E6"/>
    <w:rsid w:val="00B702F8"/>
    <w:rsid w:val="00B714D1"/>
    <w:rsid w:val="00B719D1"/>
    <w:rsid w:val="00B72A3E"/>
    <w:rsid w:val="00B822AF"/>
    <w:rsid w:val="00B82D62"/>
    <w:rsid w:val="00B833F9"/>
    <w:rsid w:val="00B83A5F"/>
    <w:rsid w:val="00B8400E"/>
    <w:rsid w:val="00B91035"/>
    <w:rsid w:val="00B91C2D"/>
    <w:rsid w:val="00B953E4"/>
    <w:rsid w:val="00BA009D"/>
    <w:rsid w:val="00BA09A7"/>
    <w:rsid w:val="00BA6421"/>
    <w:rsid w:val="00BA7E30"/>
    <w:rsid w:val="00BB26BD"/>
    <w:rsid w:val="00BB41FB"/>
    <w:rsid w:val="00BB60C6"/>
    <w:rsid w:val="00BB6882"/>
    <w:rsid w:val="00BB72EE"/>
    <w:rsid w:val="00BC60DC"/>
    <w:rsid w:val="00BD0CA6"/>
    <w:rsid w:val="00BD2535"/>
    <w:rsid w:val="00BD2B8B"/>
    <w:rsid w:val="00BD5BA4"/>
    <w:rsid w:val="00BE2BCA"/>
    <w:rsid w:val="00BF0E88"/>
    <w:rsid w:val="00BF1926"/>
    <w:rsid w:val="00BF698D"/>
    <w:rsid w:val="00C05789"/>
    <w:rsid w:val="00C079CB"/>
    <w:rsid w:val="00C121FF"/>
    <w:rsid w:val="00C1358D"/>
    <w:rsid w:val="00C215D6"/>
    <w:rsid w:val="00C21DF9"/>
    <w:rsid w:val="00C24954"/>
    <w:rsid w:val="00C26567"/>
    <w:rsid w:val="00C2673B"/>
    <w:rsid w:val="00C2752C"/>
    <w:rsid w:val="00C31EE0"/>
    <w:rsid w:val="00C3308D"/>
    <w:rsid w:val="00C37ACE"/>
    <w:rsid w:val="00C44062"/>
    <w:rsid w:val="00C535D2"/>
    <w:rsid w:val="00C55F13"/>
    <w:rsid w:val="00C62935"/>
    <w:rsid w:val="00C638B5"/>
    <w:rsid w:val="00C65865"/>
    <w:rsid w:val="00C7449A"/>
    <w:rsid w:val="00C74D4D"/>
    <w:rsid w:val="00C76CD2"/>
    <w:rsid w:val="00C76F47"/>
    <w:rsid w:val="00C8486F"/>
    <w:rsid w:val="00C90072"/>
    <w:rsid w:val="00C91762"/>
    <w:rsid w:val="00C951E0"/>
    <w:rsid w:val="00CA4EF8"/>
    <w:rsid w:val="00CA67E7"/>
    <w:rsid w:val="00CA6B4A"/>
    <w:rsid w:val="00CB1349"/>
    <w:rsid w:val="00CB1984"/>
    <w:rsid w:val="00CB45B1"/>
    <w:rsid w:val="00CC066E"/>
    <w:rsid w:val="00CD0FDA"/>
    <w:rsid w:val="00CD3BB7"/>
    <w:rsid w:val="00CD63BA"/>
    <w:rsid w:val="00CD7500"/>
    <w:rsid w:val="00CD7D5E"/>
    <w:rsid w:val="00CE1BFB"/>
    <w:rsid w:val="00CE2BE4"/>
    <w:rsid w:val="00CE4638"/>
    <w:rsid w:val="00CE4EB4"/>
    <w:rsid w:val="00CE69D8"/>
    <w:rsid w:val="00CE7689"/>
    <w:rsid w:val="00CF4B41"/>
    <w:rsid w:val="00D04EE9"/>
    <w:rsid w:val="00D06CA0"/>
    <w:rsid w:val="00D07ED9"/>
    <w:rsid w:val="00D123BD"/>
    <w:rsid w:val="00D179C1"/>
    <w:rsid w:val="00D23D7E"/>
    <w:rsid w:val="00D268D0"/>
    <w:rsid w:val="00D30CCB"/>
    <w:rsid w:val="00D31856"/>
    <w:rsid w:val="00D351E4"/>
    <w:rsid w:val="00D3554E"/>
    <w:rsid w:val="00D37A84"/>
    <w:rsid w:val="00D41217"/>
    <w:rsid w:val="00D42C60"/>
    <w:rsid w:val="00D42E37"/>
    <w:rsid w:val="00D43CDC"/>
    <w:rsid w:val="00D43DFF"/>
    <w:rsid w:val="00D463E9"/>
    <w:rsid w:val="00D51323"/>
    <w:rsid w:val="00D513E1"/>
    <w:rsid w:val="00D51F72"/>
    <w:rsid w:val="00D560B1"/>
    <w:rsid w:val="00D57D6E"/>
    <w:rsid w:val="00D61847"/>
    <w:rsid w:val="00D61C20"/>
    <w:rsid w:val="00D62367"/>
    <w:rsid w:val="00D66B37"/>
    <w:rsid w:val="00D66BF4"/>
    <w:rsid w:val="00D7271B"/>
    <w:rsid w:val="00D75758"/>
    <w:rsid w:val="00D82E49"/>
    <w:rsid w:val="00D8703C"/>
    <w:rsid w:val="00D919AF"/>
    <w:rsid w:val="00DA55FB"/>
    <w:rsid w:val="00DA6C93"/>
    <w:rsid w:val="00DA781F"/>
    <w:rsid w:val="00DB0AFF"/>
    <w:rsid w:val="00DB14EA"/>
    <w:rsid w:val="00DB3666"/>
    <w:rsid w:val="00DB403F"/>
    <w:rsid w:val="00DB477F"/>
    <w:rsid w:val="00DB5D71"/>
    <w:rsid w:val="00DC2392"/>
    <w:rsid w:val="00DC2CC9"/>
    <w:rsid w:val="00DC4A35"/>
    <w:rsid w:val="00DC7189"/>
    <w:rsid w:val="00DC767D"/>
    <w:rsid w:val="00DD0D45"/>
    <w:rsid w:val="00DD3F81"/>
    <w:rsid w:val="00DE0372"/>
    <w:rsid w:val="00DE2D82"/>
    <w:rsid w:val="00DE3371"/>
    <w:rsid w:val="00DE4E96"/>
    <w:rsid w:val="00DE7EBA"/>
    <w:rsid w:val="00DF2A0C"/>
    <w:rsid w:val="00DF5B85"/>
    <w:rsid w:val="00DF69D2"/>
    <w:rsid w:val="00E03BA5"/>
    <w:rsid w:val="00E111A4"/>
    <w:rsid w:val="00E143A9"/>
    <w:rsid w:val="00E15FDD"/>
    <w:rsid w:val="00E1778B"/>
    <w:rsid w:val="00E237DA"/>
    <w:rsid w:val="00E2682D"/>
    <w:rsid w:val="00E3106B"/>
    <w:rsid w:val="00E31CAD"/>
    <w:rsid w:val="00E32F8D"/>
    <w:rsid w:val="00E33BD0"/>
    <w:rsid w:val="00E44132"/>
    <w:rsid w:val="00E47C44"/>
    <w:rsid w:val="00E510E7"/>
    <w:rsid w:val="00E524F1"/>
    <w:rsid w:val="00E533E4"/>
    <w:rsid w:val="00E5396B"/>
    <w:rsid w:val="00E542E8"/>
    <w:rsid w:val="00E6030B"/>
    <w:rsid w:val="00E61EAD"/>
    <w:rsid w:val="00E67DB2"/>
    <w:rsid w:val="00E76421"/>
    <w:rsid w:val="00E76B25"/>
    <w:rsid w:val="00E81B4E"/>
    <w:rsid w:val="00E876B2"/>
    <w:rsid w:val="00E901E0"/>
    <w:rsid w:val="00E904B3"/>
    <w:rsid w:val="00EA1043"/>
    <w:rsid w:val="00EA19EA"/>
    <w:rsid w:val="00EA30DC"/>
    <w:rsid w:val="00EA3322"/>
    <w:rsid w:val="00EA3960"/>
    <w:rsid w:val="00EA4720"/>
    <w:rsid w:val="00EA62FC"/>
    <w:rsid w:val="00EB19A9"/>
    <w:rsid w:val="00EB2E8B"/>
    <w:rsid w:val="00EB638C"/>
    <w:rsid w:val="00EC3570"/>
    <w:rsid w:val="00EC4367"/>
    <w:rsid w:val="00EC43E8"/>
    <w:rsid w:val="00EC7319"/>
    <w:rsid w:val="00ED0CDD"/>
    <w:rsid w:val="00ED4CCE"/>
    <w:rsid w:val="00ED7B36"/>
    <w:rsid w:val="00EE063F"/>
    <w:rsid w:val="00EE108E"/>
    <w:rsid w:val="00EE179A"/>
    <w:rsid w:val="00EE29FD"/>
    <w:rsid w:val="00EE4000"/>
    <w:rsid w:val="00EE54AE"/>
    <w:rsid w:val="00EE68A7"/>
    <w:rsid w:val="00EE7E4F"/>
    <w:rsid w:val="00EF1ECF"/>
    <w:rsid w:val="00EF62EF"/>
    <w:rsid w:val="00F0242E"/>
    <w:rsid w:val="00F053AC"/>
    <w:rsid w:val="00F0616A"/>
    <w:rsid w:val="00F07E04"/>
    <w:rsid w:val="00F14109"/>
    <w:rsid w:val="00F21942"/>
    <w:rsid w:val="00F22164"/>
    <w:rsid w:val="00F249B3"/>
    <w:rsid w:val="00F257E9"/>
    <w:rsid w:val="00F25C47"/>
    <w:rsid w:val="00F32B26"/>
    <w:rsid w:val="00F33BBF"/>
    <w:rsid w:val="00F33E30"/>
    <w:rsid w:val="00F34A2E"/>
    <w:rsid w:val="00F365C3"/>
    <w:rsid w:val="00F36EFF"/>
    <w:rsid w:val="00F42256"/>
    <w:rsid w:val="00F43EFC"/>
    <w:rsid w:val="00F47602"/>
    <w:rsid w:val="00F50067"/>
    <w:rsid w:val="00F521FF"/>
    <w:rsid w:val="00F5736A"/>
    <w:rsid w:val="00F57E33"/>
    <w:rsid w:val="00F61D84"/>
    <w:rsid w:val="00F62F16"/>
    <w:rsid w:val="00F65111"/>
    <w:rsid w:val="00F739EA"/>
    <w:rsid w:val="00F76407"/>
    <w:rsid w:val="00F77277"/>
    <w:rsid w:val="00F8146A"/>
    <w:rsid w:val="00F81E59"/>
    <w:rsid w:val="00F82263"/>
    <w:rsid w:val="00F83E97"/>
    <w:rsid w:val="00F845D0"/>
    <w:rsid w:val="00F847E9"/>
    <w:rsid w:val="00F90B11"/>
    <w:rsid w:val="00F91B8F"/>
    <w:rsid w:val="00F952A1"/>
    <w:rsid w:val="00F9750B"/>
    <w:rsid w:val="00FA1B48"/>
    <w:rsid w:val="00FA403F"/>
    <w:rsid w:val="00FA476E"/>
    <w:rsid w:val="00FA67DA"/>
    <w:rsid w:val="00FB06C5"/>
    <w:rsid w:val="00FB06EC"/>
    <w:rsid w:val="00FB40DE"/>
    <w:rsid w:val="00FB7CC2"/>
    <w:rsid w:val="00FC1B0E"/>
    <w:rsid w:val="00FC3871"/>
    <w:rsid w:val="00FC5F3E"/>
    <w:rsid w:val="00FC6667"/>
    <w:rsid w:val="00FD002B"/>
    <w:rsid w:val="00FD0ECF"/>
    <w:rsid w:val="00FD4253"/>
    <w:rsid w:val="00FE3DDC"/>
    <w:rsid w:val="00FF27A9"/>
    <w:rsid w:val="00FF4D99"/>
    <w:rsid w:val="00FF5EA0"/>
    <w:rsid w:val="0110C966"/>
    <w:rsid w:val="01BD94D9"/>
    <w:rsid w:val="01E397B7"/>
    <w:rsid w:val="01EEDC21"/>
    <w:rsid w:val="02203A5A"/>
    <w:rsid w:val="02A73ACA"/>
    <w:rsid w:val="02B28EF1"/>
    <w:rsid w:val="02C6EA7F"/>
    <w:rsid w:val="0371EB37"/>
    <w:rsid w:val="049EE273"/>
    <w:rsid w:val="051E7B48"/>
    <w:rsid w:val="066014CC"/>
    <w:rsid w:val="0698C84E"/>
    <w:rsid w:val="06FA8E83"/>
    <w:rsid w:val="06FE8808"/>
    <w:rsid w:val="07737424"/>
    <w:rsid w:val="0799644D"/>
    <w:rsid w:val="07E02693"/>
    <w:rsid w:val="094845DA"/>
    <w:rsid w:val="094BF158"/>
    <w:rsid w:val="09D0C1B4"/>
    <w:rsid w:val="0A5F5BC3"/>
    <w:rsid w:val="0A9BFF31"/>
    <w:rsid w:val="0B0F5A6C"/>
    <w:rsid w:val="0B9FA458"/>
    <w:rsid w:val="0BF631FB"/>
    <w:rsid w:val="0C7319E5"/>
    <w:rsid w:val="0D50C008"/>
    <w:rsid w:val="0EFE8621"/>
    <w:rsid w:val="106E685A"/>
    <w:rsid w:val="1216E272"/>
    <w:rsid w:val="1238AE7F"/>
    <w:rsid w:val="123DE23E"/>
    <w:rsid w:val="1383124C"/>
    <w:rsid w:val="139B68A6"/>
    <w:rsid w:val="13E0C0F9"/>
    <w:rsid w:val="1497A54C"/>
    <w:rsid w:val="158766D7"/>
    <w:rsid w:val="15D243C5"/>
    <w:rsid w:val="15F1E245"/>
    <w:rsid w:val="1680D8C3"/>
    <w:rsid w:val="169E31FB"/>
    <w:rsid w:val="17CD8DFF"/>
    <w:rsid w:val="17D3E0AE"/>
    <w:rsid w:val="18A53984"/>
    <w:rsid w:val="18BED4F2"/>
    <w:rsid w:val="19A9D2BC"/>
    <w:rsid w:val="1A2BA36B"/>
    <w:rsid w:val="1C0FB9B2"/>
    <w:rsid w:val="1C1A0E30"/>
    <w:rsid w:val="1C9E1680"/>
    <w:rsid w:val="1CF5D6DE"/>
    <w:rsid w:val="1D405963"/>
    <w:rsid w:val="1D63D087"/>
    <w:rsid w:val="1E405AE8"/>
    <w:rsid w:val="1E48DEB9"/>
    <w:rsid w:val="1EB8591A"/>
    <w:rsid w:val="1F45327C"/>
    <w:rsid w:val="20625EDB"/>
    <w:rsid w:val="207BF7DE"/>
    <w:rsid w:val="2096FC96"/>
    <w:rsid w:val="20C0CF6F"/>
    <w:rsid w:val="20D3D376"/>
    <w:rsid w:val="20F8BC03"/>
    <w:rsid w:val="21BD73A6"/>
    <w:rsid w:val="22436664"/>
    <w:rsid w:val="2263DCA0"/>
    <w:rsid w:val="2369AD79"/>
    <w:rsid w:val="24248C60"/>
    <w:rsid w:val="2716F982"/>
    <w:rsid w:val="276FDFFE"/>
    <w:rsid w:val="27B45F92"/>
    <w:rsid w:val="27DE23CE"/>
    <w:rsid w:val="282CAE5E"/>
    <w:rsid w:val="2866BA6B"/>
    <w:rsid w:val="29394445"/>
    <w:rsid w:val="298D0025"/>
    <w:rsid w:val="29F08AFB"/>
    <w:rsid w:val="2A03DFB2"/>
    <w:rsid w:val="2B77B40A"/>
    <w:rsid w:val="2BF1733F"/>
    <w:rsid w:val="2CA2735C"/>
    <w:rsid w:val="2CCF6656"/>
    <w:rsid w:val="2D51C5C4"/>
    <w:rsid w:val="2D9D3EFB"/>
    <w:rsid w:val="2DCC89F1"/>
    <w:rsid w:val="2E0133D1"/>
    <w:rsid w:val="2E5DF12F"/>
    <w:rsid w:val="2E7E4B61"/>
    <w:rsid w:val="30019ACC"/>
    <w:rsid w:val="3061792D"/>
    <w:rsid w:val="30B3363B"/>
    <w:rsid w:val="30D15779"/>
    <w:rsid w:val="319B3D07"/>
    <w:rsid w:val="32D94CF9"/>
    <w:rsid w:val="333FA6F2"/>
    <w:rsid w:val="34958677"/>
    <w:rsid w:val="34BD3B14"/>
    <w:rsid w:val="34C1A1B3"/>
    <w:rsid w:val="35B08C27"/>
    <w:rsid w:val="35B0CFD8"/>
    <w:rsid w:val="35C4E58E"/>
    <w:rsid w:val="369C27CF"/>
    <w:rsid w:val="372F395C"/>
    <w:rsid w:val="3736C027"/>
    <w:rsid w:val="38283CB7"/>
    <w:rsid w:val="38EDCA62"/>
    <w:rsid w:val="39369BBD"/>
    <w:rsid w:val="3961A40B"/>
    <w:rsid w:val="3A214ADF"/>
    <w:rsid w:val="3AD89EB3"/>
    <w:rsid w:val="3B0BD39B"/>
    <w:rsid w:val="3B7C7A10"/>
    <w:rsid w:val="3BE99C2F"/>
    <w:rsid w:val="3BF91343"/>
    <w:rsid w:val="3C1CE22C"/>
    <w:rsid w:val="3C8CC81E"/>
    <w:rsid w:val="3CFA23F5"/>
    <w:rsid w:val="3D0A16F2"/>
    <w:rsid w:val="3E45724F"/>
    <w:rsid w:val="3E899FF0"/>
    <w:rsid w:val="3F18D1DC"/>
    <w:rsid w:val="3F94539C"/>
    <w:rsid w:val="3FCBA58F"/>
    <w:rsid w:val="409A96F2"/>
    <w:rsid w:val="40A691D0"/>
    <w:rsid w:val="40E4A509"/>
    <w:rsid w:val="40F6CAF1"/>
    <w:rsid w:val="41D50A66"/>
    <w:rsid w:val="4275E58F"/>
    <w:rsid w:val="42A82B15"/>
    <w:rsid w:val="433DF836"/>
    <w:rsid w:val="436A028F"/>
    <w:rsid w:val="4423241C"/>
    <w:rsid w:val="449F24AD"/>
    <w:rsid w:val="44B23458"/>
    <w:rsid w:val="4621EB19"/>
    <w:rsid w:val="46480094"/>
    <w:rsid w:val="466CCFC8"/>
    <w:rsid w:val="467E971E"/>
    <w:rsid w:val="4683DAFB"/>
    <w:rsid w:val="46A0FC9D"/>
    <w:rsid w:val="46B5975F"/>
    <w:rsid w:val="46D7B7A8"/>
    <w:rsid w:val="47CCEB2B"/>
    <w:rsid w:val="48111A47"/>
    <w:rsid w:val="486616A1"/>
    <w:rsid w:val="493E5976"/>
    <w:rsid w:val="49B1FD78"/>
    <w:rsid w:val="49BB023C"/>
    <w:rsid w:val="4A846471"/>
    <w:rsid w:val="4B3F76E4"/>
    <w:rsid w:val="4B707EB0"/>
    <w:rsid w:val="4C6F49E9"/>
    <w:rsid w:val="4D4504E9"/>
    <w:rsid w:val="4D89ED9B"/>
    <w:rsid w:val="4E3CE9C2"/>
    <w:rsid w:val="4F212D85"/>
    <w:rsid w:val="4F4B1F02"/>
    <w:rsid w:val="4F544771"/>
    <w:rsid w:val="4F6BDCAA"/>
    <w:rsid w:val="4FE37373"/>
    <w:rsid w:val="50BD173B"/>
    <w:rsid w:val="511F63CC"/>
    <w:rsid w:val="51BEA109"/>
    <w:rsid w:val="5258541B"/>
    <w:rsid w:val="52FD4CBD"/>
    <w:rsid w:val="54ACC75C"/>
    <w:rsid w:val="54C7757A"/>
    <w:rsid w:val="553D1056"/>
    <w:rsid w:val="55634E30"/>
    <w:rsid w:val="562A6795"/>
    <w:rsid w:val="5667B1A0"/>
    <w:rsid w:val="569610C4"/>
    <w:rsid w:val="56AC1743"/>
    <w:rsid w:val="56E7B5C7"/>
    <w:rsid w:val="576FAFFB"/>
    <w:rsid w:val="589AB83C"/>
    <w:rsid w:val="593A8F94"/>
    <w:rsid w:val="594507BB"/>
    <w:rsid w:val="59917F6D"/>
    <w:rsid w:val="59DF0BBC"/>
    <w:rsid w:val="5B177330"/>
    <w:rsid w:val="5B3B68ED"/>
    <w:rsid w:val="5B470953"/>
    <w:rsid w:val="5C08EBCC"/>
    <w:rsid w:val="5C4403A9"/>
    <w:rsid w:val="5CFB18F0"/>
    <w:rsid w:val="5D12A498"/>
    <w:rsid w:val="5D2BE4F8"/>
    <w:rsid w:val="5D76D6DD"/>
    <w:rsid w:val="5DC42B67"/>
    <w:rsid w:val="5E330BE7"/>
    <w:rsid w:val="5E84BAB3"/>
    <w:rsid w:val="5EA9859D"/>
    <w:rsid w:val="60120069"/>
    <w:rsid w:val="604FB8FB"/>
    <w:rsid w:val="61125576"/>
    <w:rsid w:val="613DDED5"/>
    <w:rsid w:val="613E6F8A"/>
    <w:rsid w:val="61459776"/>
    <w:rsid w:val="61558FD2"/>
    <w:rsid w:val="61D56DA6"/>
    <w:rsid w:val="61D76974"/>
    <w:rsid w:val="62A34374"/>
    <w:rsid w:val="6394F2FF"/>
    <w:rsid w:val="63BDA8AA"/>
    <w:rsid w:val="63F2BC6F"/>
    <w:rsid w:val="644F5953"/>
    <w:rsid w:val="661FDD82"/>
    <w:rsid w:val="672A9106"/>
    <w:rsid w:val="67BBD7E1"/>
    <w:rsid w:val="67CF70F4"/>
    <w:rsid w:val="67E68E00"/>
    <w:rsid w:val="69302E48"/>
    <w:rsid w:val="6964BE3D"/>
    <w:rsid w:val="6A5A0371"/>
    <w:rsid w:val="6AB56371"/>
    <w:rsid w:val="6B08312A"/>
    <w:rsid w:val="6BE31DA1"/>
    <w:rsid w:val="6C659091"/>
    <w:rsid w:val="6C91D0AC"/>
    <w:rsid w:val="6D92F3C1"/>
    <w:rsid w:val="6DAE67C5"/>
    <w:rsid w:val="6E455763"/>
    <w:rsid w:val="6E4D7E5B"/>
    <w:rsid w:val="6F2D6AE7"/>
    <w:rsid w:val="6F711891"/>
    <w:rsid w:val="6F8B542B"/>
    <w:rsid w:val="6FC43006"/>
    <w:rsid w:val="718C473C"/>
    <w:rsid w:val="72B89C6A"/>
    <w:rsid w:val="730ABB93"/>
    <w:rsid w:val="73364D81"/>
    <w:rsid w:val="7374FBA9"/>
    <w:rsid w:val="73A1B9FB"/>
    <w:rsid w:val="74B190BF"/>
    <w:rsid w:val="74C7F231"/>
    <w:rsid w:val="75199A2D"/>
    <w:rsid w:val="7540A197"/>
    <w:rsid w:val="7605019C"/>
    <w:rsid w:val="76606137"/>
    <w:rsid w:val="76A3A227"/>
    <w:rsid w:val="776C1650"/>
    <w:rsid w:val="7855D148"/>
    <w:rsid w:val="78768C6F"/>
    <w:rsid w:val="79119490"/>
    <w:rsid w:val="792803BB"/>
    <w:rsid w:val="79D53302"/>
    <w:rsid w:val="7BF90B90"/>
    <w:rsid w:val="7C6F8BC7"/>
    <w:rsid w:val="7D684552"/>
    <w:rsid w:val="7E517E33"/>
    <w:rsid w:val="7E7D5101"/>
    <w:rsid w:val="7E8BB43C"/>
    <w:rsid w:val="7EA2E123"/>
    <w:rsid w:val="7ECCA516"/>
    <w:rsid w:val="7F101D0B"/>
    <w:rsid w:val="7FE72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44092"/>
  <w15:chartTrackingRefBased/>
  <w15:docId w15:val="{B6A4AF36-549C-4BD5-BEF0-09DAA74F3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rsid w:val="00300687"/>
    <w:pPr>
      <w:tabs>
        <w:tab w:val="right" w:leader="dot" w:pos="9350"/>
      </w:tabs>
      <w:spacing w:after="100"/>
    </w:pPr>
    <w:rPr>
      <w:b/>
      <w:bCs/>
      <w:noProof/>
    </w:r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FA1B48"/>
    <w:rPr>
      <w:color w:val="605E5C"/>
      <w:shd w:val="clear" w:color="auto" w:fill="E1DFDD"/>
    </w:rPr>
  </w:style>
  <w:style w:type="table" w:styleId="PlainTable3">
    <w:name w:val="Plain Table 3"/>
    <w:basedOn w:val="TableNormal"/>
    <w:uiPriority w:val="43"/>
    <w:rsid w:val="009E767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E767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E7678"/>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9E767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Revision">
    <w:name w:val="Revision"/>
    <w:hidden/>
    <w:uiPriority w:val="99"/>
    <w:semiHidden/>
    <w:rsid w:val="00D43DFF"/>
    <w:pPr>
      <w:spacing w:line="240" w:lineRule="auto"/>
      <w:ind w:firstLine="0"/>
    </w:pPr>
    <w:rPr>
      <w:kern w:val="24"/>
    </w:rPr>
  </w:style>
  <w:style w:type="character" w:styleId="FollowedHyperlink">
    <w:name w:val="FollowedHyperlink"/>
    <w:basedOn w:val="DefaultParagraphFont"/>
    <w:uiPriority w:val="99"/>
    <w:semiHidden/>
    <w:unhideWhenUsed/>
    <w:rsid w:val="000467BD"/>
    <w:rPr>
      <w:color w:val="919191" w:themeColor="followedHyperlink"/>
      <w:u w:val="single"/>
    </w:rPr>
  </w:style>
  <w:style w:type="character" w:styleId="CommentReference">
    <w:name w:val="annotation reference"/>
    <w:basedOn w:val="DefaultParagraphFont"/>
    <w:uiPriority w:val="99"/>
    <w:semiHidden/>
    <w:unhideWhenUsed/>
    <w:rsid w:val="00646C07"/>
    <w:rPr>
      <w:sz w:val="16"/>
      <w:szCs w:val="16"/>
    </w:rPr>
  </w:style>
  <w:style w:type="character" w:styleId="Mention">
    <w:name w:val="Mention"/>
    <w:basedOn w:val="DefaultParagraphFont"/>
    <w:uiPriority w:val="99"/>
    <w:unhideWhenUsed/>
    <w:rsid w:val="00646C0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cityofnewyork.us/Transportation/Bicycle-Parking/592z-n7dk/about_data"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data.cityofnewyork.us/Environment/2018-Central-Park-Squirrel-Census-Squirrel-Data/vfnx-vebw/about_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sbravoheras/Library/Containers/com.microsoft.Word/Data/Library/Application%20Support/Microsoft/Office/16.0/DTS/en-US%7b17494A38-7413-C246-AEE8-E268CBBB6FB8%7d/%7bF98FB5BE-789C-1641-A095-32BD5A6DBCFC%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1E2285C0F37944F97111C4EE0FAC4E2"/>
        <w:category>
          <w:name w:val="General"/>
          <w:gallery w:val="placeholder"/>
        </w:category>
        <w:types>
          <w:type w:val="bbPlcHdr"/>
        </w:types>
        <w:behaviors>
          <w:behavior w:val="content"/>
        </w:behaviors>
        <w:guid w:val="{62D46488-893F-FE41-906E-70D638BA0ECB}"/>
      </w:docPartPr>
      <w:docPartBody>
        <w:p w:rsidR="00B031A7" w:rsidRDefault="00000000">
          <w:pPr>
            <w:pStyle w:val="51E2285C0F37944F97111C4EE0FAC4E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749"/>
    <w:rsid w:val="001F6749"/>
    <w:rsid w:val="00325624"/>
    <w:rsid w:val="003E3304"/>
    <w:rsid w:val="00485320"/>
    <w:rsid w:val="008C42AB"/>
    <w:rsid w:val="00B031A7"/>
    <w:rsid w:val="00C12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E2285C0F37944F97111C4EE0FAC4E2">
    <w:name w:val="51E2285C0F37944F97111C4EE0FAC4E2"/>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14:ligatures w14:val="none"/>
    </w:rPr>
  </w:style>
  <w:style w:type="paragraph" w:styleId="Bibliography">
    <w:name w:val="Bibliography"/>
    <w:basedOn w:val="Normal"/>
    <w:next w:val="Normal"/>
    <w:uiPriority w:val="37"/>
    <w:semiHidden/>
    <w:unhideWhenUsed/>
  </w:style>
  <w:style w:type="paragraph" w:customStyle="1" w:styleId="727B4DA08D784A43AC925CFE5831D834">
    <w:name w:val="727B4DA08D784A43AC925CFE5831D834"/>
  </w:style>
  <w:style w:type="paragraph" w:customStyle="1" w:styleId="1BBBF23481958E4F921476898D69FE86">
    <w:name w:val="1BBBF23481958E4F921476898D69F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Popular Baby Names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%7bF98FB5BE-789C-1641-A095-32BD5A6DBCFC%7dtf10002091.dotx</Template>
  <TotalTime>0</TotalTime>
  <Pages>1</Pages>
  <Words>6635</Words>
  <Characters>37826</Characters>
  <Application>Microsoft Office Word</Application>
  <DocSecurity>4</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44373</CharactersWithSpaces>
  <SharedDoc>false</SharedDoc>
  <HLinks>
    <vt:vector size="210" baseType="variant">
      <vt:variant>
        <vt:i4>4259879</vt:i4>
      </vt:variant>
      <vt:variant>
        <vt:i4>207</vt:i4>
      </vt:variant>
      <vt:variant>
        <vt:i4>0</vt:i4>
      </vt:variant>
      <vt:variant>
        <vt:i4>5</vt:i4>
      </vt:variant>
      <vt:variant>
        <vt:lpwstr>https://data.cityofnewyork.us/Transportation/Bicycle-Parking/592z-n7dk/about_data</vt:lpwstr>
      </vt:variant>
      <vt:variant>
        <vt:lpwstr/>
      </vt:variant>
      <vt:variant>
        <vt:i4>5832820</vt:i4>
      </vt:variant>
      <vt:variant>
        <vt:i4>201</vt:i4>
      </vt:variant>
      <vt:variant>
        <vt:i4>0</vt:i4>
      </vt:variant>
      <vt:variant>
        <vt:i4>5</vt:i4>
      </vt:variant>
      <vt:variant>
        <vt:lpwstr>https://data.cityofnewyork.us/Environment/2018-Central-Park-Squirrel-Census-Squirrel-Data/vfnx-vebw/about_data</vt:lpwstr>
      </vt:variant>
      <vt:variant>
        <vt:lpwstr/>
      </vt:variant>
      <vt:variant>
        <vt:i4>1900593</vt:i4>
      </vt:variant>
      <vt:variant>
        <vt:i4>194</vt:i4>
      </vt:variant>
      <vt:variant>
        <vt:i4>0</vt:i4>
      </vt:variant>
      <vt:variant>
        <vt:i4>5</vt:i4>
      </vt:variant>
      <vt:variant>
        <vt:lpwstr/>
      </vt:variant>
      <vt:variant>
        <vt:lpwstr>_Toc185172219</vt:lpwstr>
      </vt:variant>
      <vt:variant>
        <vt:i4>1900593</vt:i4>
      </vt:variant>
      <vt:variant>
        <vt:i4>188</vt:i4>
      </vt:variant>
      <vt:variant>
        <vt:i4>0</vt:i4>
      </vt:variant>
      <vt:variant>
        <vt:i4>5</vt:i4>
      </vt:variant>
      <vt:variant>
        <vt:lpwstr/>
      </vt:variant>
      <vt:variant>
        <vt:lpwstr>_Toc185172218</vt:lpwstr>
      </vt:variant>
      <vt:variant>
        <vt:i4>1900593</vt:i4>
      </vt:variant>
      <vt:variant>
        <vt:i4>182</vt:i4>
      </vt:variant>
      <vt:variant>
        <vt:i4>0</vt:i4>
      </vt:variant>
      <vt:variant>
        <vt:i4>5</vt:i4>
      </vt:variant>
      <vt:variant>
        <vt:lpwstr/>
      </vt:variant>
      <vt:variant>
        <vt:lpwstr>_Toc185172217</vt:lpwstr>
      </vt:variant>
      <vt:variant>
        <vt:i4>1900593</vt:i4>
      </vt:variant>
      <vt:variant>
        <vt:i4>176</vt:i4>
      </vt:variant>
      <vt:variant>
        <vt:i4>0</vt:i4>
      </vt:variant>
      <vt:variant>
        <vt:i4>5</vt:i4>
      </vt:variant>
      <vt:variant>
        <vt:lpwstr/>
      </vt:variant>
      <vt:variant>
        <vt:lpwstr>_Toc185172216</vt:lpwstr>
      </vt:variant>
      <vt:variant>
        <vt:i4>1900593</vt:i4>
      </vt:variant>
      <vt:variant>
        <vt:i4>170</vt:i4>
      </vt:variant>
      <vt:variant>
        <vt:i4>0</vt:i4>
      </vt:variant>
      <vt:variant>
        <vt:i4>5</vt:i4>
      </vt:variant>
      <vt:variant>
        <vt:lpwstr/>
      </vt:variant>
      <vt:variant>
        <vt:lpwstr>_Toc185172215</vt:lpwstr>
      </vt:variant>
      <vt:variant>
        <vt:i4>1900593</vt:i4>
      </vt:variant>
      <vt:variant>
        <vt:i4>164</vt:i4>
      </vt:variant>
      <vt:variant>
        <vt:i4>0</vt:i4>
      </vt:variant>
      <vt:variant>
        <vt:i4>5</vt:i4>
      </vt:variant>
      <vt:variant>
        <vt:lpwstr/>
      </vt:variant>
      <vt:variant>
        <vt:lpwstr>_Toc185172214</vt:lpwstr>
      </vt:variant>
      <vt:variant>
        <vt:i4>1900593</vt:i4>
      </vt:variant>
      <vt:variant>
        <vt:i4>158</vt:i4>
      </vt:variant>
      <vt:variant>
        <vt:i4>0</vt:i4>
      </vt:variant>
      <vt:variant>
        <vt:i4>5</vt:i4>
      </vt:variant>
      <vt:variant>
        <vt:lpwstr/>
      </vt:variant>
      <vt:variant>
        <vt:lpwstr>_Toc185172213</vt:lpwstr>
      </vt:variant>
      <vt:variant>
        <vt:i4>1900593</vt:i4>
      </vt:variant>
      <vt:variant>
        <vt:i4>152</vt:i4>
      </vt:variant>
      <vt:variant>
        <vt:i4>0</vt:i4>
      </vt:variant>
      <vt:variant>
        <vt:i4>5</vt:i4>
      </vt:variant>
      <vt:variant>
        <vt:lpwstr/>
      </vt:variant>
      <vt:variant>
        <vt:lpwstr>_Toc185172212</vt:lpwstr>
      </vt:variant>
      <vt:variant>
        <vt:i4>1900593</vt:i4>
      </vt:variant>
      <vt:variant>
        <vt:i4>146</vt:i4>
      </vt:variant>
      <vt:variant>
        <vt:i4>0</vt:i4>
      </vt:variant>
      <vt:variant>
        <vt:i4>5</vt:i4>
      </vt:variant>
      <vt:variant>
        <vt:lpwstr/>
      </vt:variant>
      <vt:variant>
        <vt:lpwstr>_Toc185172211</vt:lpwstr>
      </vt:variant>
      <vt:variant>
        <vt:i4>1900593</vt:i4>
      </vt:variant>
      <vt:variant>
        <vt:i4>140</vt:i4>
      </vt:variant>
      <vt:variant>
        <vt:i4>0</vt:i4>
      </vt:variant>
      <vt:variant>
        <vt:i4>5</vt:i4>
      </vt:variant>
      <vt:variant>
        <vt:lpwstr/>
      </vt:variant>
      <vt:variant>
        <vt:lpwstr>_Toc185172210</vt:lpwstr>
      </vt:variant>
      <vt:variant>
        <vt:i4>1835057</vt:i4>
      </vt:variant>
      <vt:variant>
        <vt:i4>134</vt:i4>
      </vt:variant>
      <vt:variant>
        <vt:i4>0</vt:i4>
      </vt:variant>
      <vt:variant>
        <vt:i4>5</vt:i4>
      </vt:variant>
      <vt:variant>
        <vt:lpwstr/>
      </vt:variant>
      <vt:variant>
        <vt:lpwstr>_Toc185172209</vt:lpwstr>
      </vt:variant>
      <vt:variant>
        <vt:i4>1835057</vt:i4>
      </vt:variant>
      <vt:variant>
        <vt:i4>128</vt:i4>
      </vt:variant>
      <vt:variant>
        <vt:i4>0</vt:i4>
      </vt:variant>
      <vt:variant>
        <vt:i4>5</vt:i4>
      </vt:variant>
      <vt:variant>
        <vt:lpwstr/>
      </vt:variant>
      <vt:variant>
        <vt:lpwstr>_Toc185172208</vt:lpwstr>
      </vt:variant>
      <vt:variant>
        <vt:i4>1835057</vt:i4>
      </vt:variant>
      <vt:variant>
        <vt:i4>122</vt:i4>
      </vt:variant>
      <vt:variant>
        <vt:i4>0</vt:i4>
      </vt:variant>
      <vt:variant>
        <vt:i4>5</vt:i4>
      </vt:variant>
      <vt:variant>
        <vt:lpwstr/>
      </vt:variant>
      <vt:variant>
        <vt:lpwstr>_Toc185172207</vt:lpwstr>
      </vt:variant>
      <vt:variant>
        <vt:i4>1835057</vt:i4>
      </vt:variant>
      <vt:variant>
        <vt:i4>116</vt:i4>
      </vt:variant>
      <vt:variant>
        <vt:i4>0</vt:i4>
      </vt:variant>
      <vt:variant>
        <vt:i4>5</vt:i4>
      </vt:variant>
      <vt:variant>
        <vt:lpwstr/>
      </vt:variant>
      <vt:variant>
        <vt:lpwstr>_Toc185172206</vt:lpwstr>
      </vt:variant>
      <vt:variant>
        <vt:i4>1835057</vt:i4>
      </vt:variant>
      <vt:variant>
        <vt:i4>110</vt:i4>
      </vt:variant>
      <vt:variant>
        <vt:i4>0</vt:i4>
      </vt:variant>
      <vt:variant>
        <vt:i4>5</vt:i4>
      </vt:variant>
      <vt:variant>
        <vt:lpwstr/>
      </vt:variant>
      <vt:variant>
        <vt:lpwstr>_Toc185172205</vt:lpwstr>
      </vt:variant>
      <vt:variant>
        <vt:i4>1835057</vt:i4>
      </vt:variant>
      <vt:variant>
        <vt:i4>104</vt:i4>
      </vt:variant>
      <vt:variant>
        <vt:i4>0</vt:i4>
      </vt:variant>
      <vt:variant>
        <vt:i4>5</vt:i4>
      </vt:variant>
      <vt:variant>
        <vt:lpwstr/>
      </vt:variant>
      <vt:variant>
        <vt:lpwstr>_Toc185172204</vt:lpwstr>
      </vt:variant>
      <vt:variant>
        <vt:i4>1835057</vt:i4>
      </vt:variant>
      <vt:variant>
        <vt:i4>98</vt:i4>
      </vt:variant>
      <vt:variant>
        <vt:i4>0</vt:i4>
      </vt:variant>
      <vt:variant>
        <vt:i4>5</vt:i4>
      </vt:variant>
      <vt:variant>
        <vt:lpwstr/>
      </vt:variant>
      <vt:variant>
        <vt:lpwstr>_Toc185172203</vt:lpwstr>
      </vt:variant>
      <vt:variant>
        <vt:i4>1835057</vt:i4>
      </vt:variant>
      <vt:variant>
        <vt:i4>92</vt:i4>
      </vt:variant>
      <vt:variant>
        <vt:i4>0</vt:i4>
      </vt:variant>
      <vt:variant>
        <vt:i4>5</vt:i4>
      </vt:variant>
      <vt:variant>
        <vt:lpwstr/>
      </vt:variant>
      <vt:variant>
        <vt:lpwstr>_Toc185172202</vt:lpwstr>
      </vt:variant>
      <vt:variant>
        <vt:i4>1835057</vt:i4>
      </vt:variant>
      <vt:variant>
        <vt:i4>86</vt:i4>
      </vt:variant>
      <vt:variant>
        <vt:i4>0</vt:i4>
      </vt:variant>
      <vt:variant>
        <vt:i4>5</vt:i4>
      </vt:variant>
      <vt:variant>
        <vt:lpwstr/>
      </vt:variant>
      <vt:variant>
        <vt:lpwstr>_Toc185172201</vt:lpwstr>
      </vt:variant>
      <vt:variant>
        <vt:i4>1835057</vt:i4>
      </vt:variant>
      <vt:variant>
        <vt:i4>80</vt:i4>
      </vt:variant>
      <vt:variant>
        <vt:i4>0</vt:i4>
      </vt:variant>
      <vt:variant>
        <vt:i4>5</vt:i4>
      </vt:variant>
      <vt:variant>
        <vt:lpwstr/>
      </vt:variant>
      <vt:variant>
        <vt:lpwstr>_Toc185172200</vt:lpwstr>
      </vt:variant>
      <vt:variant>
        <vt:i4>1376306</vt:i4>
      </vt:variant>
      <vt:variant>
        <vt:i4>74</vt:i4>
      </vt:variant>
      <vt:variant>
        <vt:i4>0</vt:i4>
      </vt:variant>
      <vt:variant>
        <vt:i4>5</vt:i4>
      </vt:variant>
      <vt:variant>
        <vt:lpwstr/>
      </vt:variant>
      <vt:variant>
        <vt:lpwstr>_Toc185172199</vt:lpwstr>
      </vt:variant>
      <vt:variant>
        <vt:i4>1376306</vt:i4>
      </vt:variant>
      <vt:variant>
        <vt:i4>68</vt:i4>
      </vt:variant>
      <vt:variant>
        <vt:i4>0</vt:i4>
      </vt:variant>
      <vt:variant>
        <vt:i4>5</vt:i4>
      </vt:variant>
      <vt:variant>
        <vt:lpwstr/>
      </vt:variant>
      <vt:variant>
        <vt:lpwstr>_Toc185172198</vt:lpwstr>
      </vt:variant>
      <vt:variant>
        <vt:i4>1376306</vt:i4>
      </vt:variant>
      <vt:variant>
        <vt:i4>62</vt:i4>
      </vt:variant>
      <vt:variant>
        <vt:i4>0</vt:i4>
      </vt:variant>
      <vt:variant>
        <vt:i4>5</vt:i4>
      </vt:variant>
      <vt:variant>
        <vt:lpwstr/>
      </vt:variant>
      <vt:variant>
        <vt:lpwstr>_Toc185172197</vt:lpwstr>
      </vt:variant>
      <vt:variant>
        <vt:i4>1376306</vt:i4>
      </vt:variant>
      <vt:variant>
        <vt:i4>56</vt:i4>
      </vt:variant>
      <vt:variant>
        <vt:i4>0</vt:i4>
      </vt:variant>
      <vt:variant>
        <vt:i4>5</vt:i4>
      </vt:variant>
      <vt:variant>
        <vt:lpwstr/>
      </vt:variant>
      <vt:variant>
        <vt:lpwstr>_Toc185172196</vt:lpwstr>
      </vt:variant>
      <vt:variant>
        <vt:i4>1376306</vt:i4>
      </vt:variant>
      <vt:variant>
        <vt:i4>50</vt:i4>
      </vt:variant>
      <vt:variant>
        <vt:i4>0</vt:i4>
      </vt:variant>
      <vt:variant>
        <vt:i4>5</vt:i4>
      </vt:variant>
      <vt:variant>
        <vt:lpwstr/>
      </vt:variant>
      <vt:variant>
        <vt:lpwstr>_Toc185172195</vt:lpwstr>
      </vt:variant>
      <vt:variant>
        <vt:i4>1376306</vt:i4>
      </vt:variant>
      <vt:variant>
        <vt:i4>44</vt:i4>
      </vt:variant>
      <vt:variant>
        <vt:i4>0</vt:i4>
      </vt:variant>
      <vt:variant>
        <vt:i4>5</vt:i4>
      </vt:variant>
      <vt:variant>
        <vt:lpwstr/>
      </vt:variant>
      <vt:variant>
        <vt:lpwstr>_Toc185172194</vt:lpwstr>
      </vt:variant>
      <vt:variant>
        <vt:i4>1376306</vt:i4>
      </vt:variant>
      <vt:variant>
        <vt:i4>38</vt:i4>
      </vt:variant>
      <vt:variant>
        <vt:i4>0</vt:i4>
      </vt:variant>
      <vt:variant>
        <vt:i4>5</vt:i4>
      </vt:variant>
      <vt:variant>
        <vt:lpwstr/>
      </vt:variant>
      <vt:variant>
        <vt:lpwstr>_Toc185172193</vt:lpwstr>
      </vt:variant>
      <vt:variant>
        <vt:i4>1376306</vt:i4>
      </vt:variant>
      <vt:variant>
        <vt:i4>32</vt:i4>
      </vt:variant>
      <vt:variant>
        <vt:i4>0</vt:i4>
      </vt:variant>
      <vt:variant>
        <vt:i4>5</vt:i4>
      </vt:variant>
      <vt:variant>
        <vt:lpwstr/>
      </vt:variant>
      <vt:variant>
        <vt:lpwstr>_Toc185172192</vt:lpwstr>
      </vt:variant>
      <vt:variant>
        <vt:i4>1376306</vt:i4>
      </vt:variant>
      <vt:variant>
        <vt:i4>26</vt:i4>
      </vt:variant>
      <vt:variant>
        <vt:i4>0</vt:i4>
      </vt:variant>
      <vt:variant>
        <vt:i4>5</vt:i4>
      </vt:variant>
      <vt:variant>
        <vt:lpwstr/>
      </vt:variant>
      <vt:variant>
        <vt:lpwstr>_Toc185172191</vt:lpwstr>
      </vt:variant>
      <vt:variant>
        <vt:i4>1376306</vt:i4>
      </vt:variant>
      <vt:variant>
        <vt:i4>20</vt:i4>
      </vt:variant>
      <vt:variant>
        <vt:i4>0</vt:i4>
      </vt:variant>
      <vt:variant>
        <vt:i4>5</vt:i4>
      </vt:variant>
      <vt:variant>
        <vt:lpwstr/>
      </vt:variant>
      <vt:variant>
        <vt:lpwstr>_Toc185172190</vt:lpwstr>
      </vt:variant>
      <vt:variant>
        <vt:i4>1310770</vt:i4>
      </vt:variant>
      <vt:variant>
        <vt:i4>14</vt:i4>
      </vt:variant>
      <vt:variant>
        <vt:i4>0</vt:i4>
      </vt:variant>
      <vt:variant>
        <vt:i4>5</vt:i4>
      </vt:variant>
      <vt:variant>
        <vt:lpwstr/>
      </vt:variant>
      <vt:variant>
        <vt:lpwstr>_Toc185172189</vt:lpwstr>
      </vt:variant>
      <vt:variant>
        <vt:i4>1310770</vt:i4>
      </vt:variant>
      <vt:variant>
        <vt:i4>8</vt:i4>
      </vt:variant>
      <vt:variant>
        <vt:i4>0</vt:i4>
      </vt:variant>
      <vt:variant>
        <vt:i4>5</vt:i4>
      </vt:variant>
      <vt:variant>
        <vt:lpwstr/>
      </vt:variant>
      <vt:variant>
        <vt:lpwstr>_Toc185172188</vt:lpwstr>
      </vt:variant>
      <vt:variant>
        <vt:i4>1310770</vt:i4>
      </vt:variant>
      <vt:variant>
        <vt:i4>2</vt:i4>
      </vt:variant>
      <vt:variant>
        <vt:i4>0</vt:i4>
      </vt:variant>
      <vt:variant>
        <vt:i4>5</vt:i4>
      </vt:variant>
      <vt:variant>
        <vt:lpwstr/>
      </vt:variant>
      <vt:variant>
        <vt:lpwstr>_Toc185172187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4: K-Means, DBSCAN, and Mean Shift Clustering</dc:title>
  <dc:subject/>
  <dc:creator>Stephanie Bravo-Heras</dc:creator>
  <cp:keywords/>
  <dc:description/>
  <cp:lastModifiedBy>Stephanie Bravo-Heras</cp:lastModifiedBy>
  <cp:revision>3</cp:revision>
  <cp:lastPrinted>2024-12-16T00:30:00Z</cp:lastPrinted>
  <dcterms:created xsi:type="dcterms:W3CDTF">2024-12-16T00:30:00Z</dcterms:created>
  <dcterms:modified xsi:type="dcterms:W3CDTF">2024-12-15T21:30:00Z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